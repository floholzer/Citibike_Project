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308D" w14:textId="77777777" w:rsidR="00D10708" w:rsidRPr="0060678A" w:rsidRDefault="00D10708">
      <w:pPr>
        <w:jc w:val="right"/>
        <w:rPr>
          <w:rFonts w:cs="Arial"/>
          <w:sz w:val="22"/>
          <w:szCs w:val="22"/>
          <w:lang w:val="en-US"/>
        </w:rPr>
      </w:pPr>
    </w:p>
    <w:p w14:paraId="4D414E4A" w14:textId="77777777" w:rsidR="00FF7AFD" w:rsidRPr="0060678A" w:rsidRDefault="00FF7AFD">
      <w:pPr>
        <w:jc w:val="center"/>
        <w:rPr>
          <w:rFonts w:cs="Arial"/>
          <w:color w:val="0000FF"/>
          <w:sz w:val="40"/>
          <w:lang w:val="en-US"/>
        </w:rPr>
      </w:pPr>
    </w:p>
    <w:p w14:paraId="2797CEC8" w14:textId="749658AA" w:rsidR="00F10724" w:rsidRPr="0060678A" w:rsidRDefault="00F10724" w:rsidP="00F10724">
      <w:pPr>
        <w:jc w:val="center"/>
        <w:rPr>
          <w:rFonts w:cs="Arial"/>
          <w:b/>
          <w:color w:val="0070C0"/>
          <w:sz w:val="72"/>
          <w:szCs w:val="72"/>
          <w:lang w:val="en-US"/>
        </w:rPr>
      </w:pPr>
      <w:r>
        <w:rPr>
          <w:rFonts w:cs="Arial"/>
          <w:b/>
          <w:color w:val="0070C0"/>
          <w:sz w:val="72"/>
          <w:szCs w:val="72"/>
          <w:lang w:val="en-US"/>
        </w:rPr>
        <w:t>DW/BI Case Study</w:t>
      </w:r>
    </w:p>
    <w:p w14:paraId="118D966D" w14:textId="77777777" w:rsidR="00387C21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7FD0850C" w14:textId="77777777" w:rsidR="002C408B" w:rsidRPr="0060678A" w:rsidRDefault="002C408B">
      <w:pPr>
        <w:jc w:val="center"/>
        <w:rPr>
          <w:rFonts w:cs="Arial"/>
          <w:color w:val="0000FF"/>
          <w:sz w:val="40"/>
          <w:lang w:val="en-US"/>
        </w:rPr>
      </w:pPr>
    </w:p>
    <w:p w14:paraId="7D8D1910" w14:textId="77777777" w:rsidR="00387C21" w:rsidRPr="0060678A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290776D2" w14:textId="77777777" w:rsidR="00387C21" w:rsidRPr="0060678A" w:rsidRDefault="00387C21">
      <w:pPr>
        <w:jc w:val="center"/>
        <w:rPr>
          <w:rFonts w:cs="Arial"/>
          <w:color w:val="0000FF"/>
          <w:sz w:val="40"/>
          <w:lang w:val="en-US"/>
        </w:rPr>
      </w:pPr>
    </w:p>
    <w:p w14:paraId="1E662172" w14:textId="2DBB6F07" w:rsidR="00D10708" w:rsidRPr="00F10724" w:rsidRDefault="00B00B11">
      <w:pPr>
        <w:jc w:val="center"/>
        <w:rPr>
          <w:rFonts w:cs="Arial"/>
          <w:b/>
          <w:color w:val="0070C0"/>
          <w:sz w:val="48"/>
          <w:lang w:val="en-US"/>
        </w:rPr>
      </w:pPr>
      <w:r w:rsidRPr="0060678A">
        <w:rPr>
          <w:rFonts w:cs="Arial"/>
        </w:rPr>
        <w:fldChar w:fldCharType="begin"/>
      </w:r>
      <w:r w:rsidRPr="0060678A">
        <w:rPr>
          <w:rFonts w:cs="Arial"/>
          <w:lang w:val="en-US"/>
        </w:rPr>
        <w:instrText xml:space="preserve"> DOCPROPERTY "projektname"  \* MERGEFORMAT </w:instrText>
      </w:r>
      <w:r w:rsidRPr="0060678A">
        <w:rPr>
          <w:rFonts w:cs="Arial"/>
        </w:rPr>
        <w:fldChar w:fldCharType="separate"/>
      </w:r>
      <w:r w:rsidR="000960D2">
        <w:rPr>
          <w:rFonts w:cs="Arial"/>
          <w:b/>
          <w:color w:val="0070C0"/>
          <w:sz w:val="48"/>
          <w:lang w:val="en-US"/>
        </w:rPr>
        <w:t>CITIBIKE</w:t>
      </w:r>
      <w:r w:rsidRPr="0060678A">
        <w:rPr>
          <w:rFonts w:cs="Arial"/>
        </w:rPr>
        <w:fldChar w:fldCharType="end"/>
      </w:r>
    </w:p>
    <w:p w14:paraId="4F1DCD02" w14:textId="77777777" w:rsidR="00D56BB8" w:rsidRPr="0060678A" w:rsidRDefault="00D56BB8" w:rsidP="00D56BB8">
      <w:pPr>
        <w:jc w:val="center"/>
        <w:rPr>
          <w:rFonts w:cs="Arial"/>
          <w:color w:val="0000FF"/>
          <w:sz w:val="40"/>
          <w:lang w:val="en-US"/>
        </w:rPr>
      </w:pPr>
    </w:p>
    <w:p w14:paraId="454EA137" w14:textId="77777777" w:rsidR="00D56BB8" w:rsidRPr="0060678A" w:rsidRDefault="00D56BB8" w:rsidP="00D56BB8">
      <w:pPr>
        <w:jc w:val="center"/>
        <w:rPr>
          <w:rFonts w:cs="Arial"/>
          <w:color w:val="0000FF"/>
          <w:sz w:val="40"/>
          <w:lang w:val="en-US"/>
        </w:rPr>
      </w:pPr>
    </w:p>
    <w:p w14:paraId="748B8C80" w14:textId="77777777" w:rsidR="00593FFD" w:rsidRDefault="00593FFD" w:rsidP="00593FFD">
      <w:pPr>
        <w:jc w:val="center"/>
        <w:rPr>
          <w:rFonts w:cs="Arial"/>
          <w:color w:val="000000"/>
          <w:lang w:val="en-US"/>
        </w:rPr>
      </w:pPr>
    </w:p>
    <w:p w14:paraId="2899FC5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67185F8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C2D4D1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30F25414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5B904101" w14:textId="77777777" w:rsidR="002C408B" w:rsidRDefault="002C408B" w:rsidP="00593FFD">
      <w:pPr>
        <w:jc w:val="center"/>
        <w:rPr>
          <w:rFonts w:cs="Arial"/>
          <w:color w:val="000000"/>
          <w:lang w:val="en-US"/>
        </w:rPr>
      </w:pPr>
    </w:p>
    <w:p w14:paraId="481AB6FA" w14:textId="77777777" w:rsidR="002C408B" w:rsidRPr="0060678A" w:rsidRDefault="002C408B" w:rsidP="00593FFD">
      <w:pPr>
        <w:jc w:val="center"/>
        <w:rPr>
          <w:rFonts w:cs="Arial"/>
          <w:color w:val="000000"/>
          <w:lang w:val="en-US"/>
        </w:rPr>
      </w:pPr>
    </w:p>
    <w:p w14:paraId="43EA7913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1533A918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79EAB35D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3BEFF916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0033960A" w14:textId="77777777" w:rsidR="00D87F1F" w:rsidRPr="0060678A" w:rsidRDefault="00D87F1F" w:rsidP="00593FFD">
      <w:pPr>
        <w:jc w:val="center"/>
        <w:rPr>
          <w:rFonts w:cs="Arial"/>
          <w:color w:val="000000"/>
          <w:lang w:val="en-US"/>
        </w:rPr>
      </w:pPr>
    </w:p>
    <w:p w14:paraId="560FB754" w14:textId="77777777" w:rsidR="00593FFD" w:rsidRPr="0060678A" w:rsidRDefault="00593FFD" w:rsidP="00593FFD">
      <w:pPr>
        <w:jc w:val="center"/>
        <w:rPr>
          <w:rFonts w:cs="Arial"/>
          <w:color w:val="000000"/>
          <w:lang w:val="en-US"/>
        </w:rPr>
      </w:pPr>
    </w:p>
    <w:p w14:paraId="33F8E61D" w14:textId="0BB9938E" w:rsidR="002C408B" w:rsidRDefault="00D10708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60678A">
        <w:rPr>
          <w:rFonts w:cs="Arial"/>
          <w:b/>
          <w:color w:val="404040"/>
          <w:sz w:val="28"/>
          <w:szCs w:val="28"/>
          <w:lang w:val="en-US"/>
        </w:rPr>
        <w:t xml:space="preserve">Version </w:t>
      </w:r>
      <w:r w:rsidR="000960D2">
        <w:rPr>
          <w:rFonts w:cs="Arial"/>
          <w:b/>
          <w:color w:val="404040"/>
          <w:sz w:val="28"/>
          <w:szCs w:val="28"/>
          <w:lang w:val="en-US"/>
        </w:rPr>
        <w:t>0</w:t>
      </w:r>
      <w:r w:rsidR="00632C6D" w:rsidRPr="0060678A">
        <w:rPr>
          <w:rFonts w:cs="Arial"/>
          <w:b/>
          <w:color w:val="404040"/>
          <w:sz w:val="28"/>
          <w:szCs w:val="28"/>
          <w:lang w:val="en-US"/>
        </w:rPr>
        <w:t>.</w:t>
      </w:r>
      <w:r w:rsidR="000F14B1">
        <w:rPr>
          <w:rFonts w:cs="Arial"/>
          <w:b/>
          <w:color w:val="404040"/>
          <w:sz w:val="28"/>
          <w:szCs w:val="28"/>
          <w:lang w:val="en-US"/>
        </w:rPr>
        <w:t>4</w:t>
      </w:r>
    </w:p>
    <w:p w14:paraId="6EA0AB2B" w14:textId="77777777" w:rsidR="000960D2" w:rsidRPr="0011745B" w:rsidRDefault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11745B">
        <w:rPr>
          <w:rFonts w:cs="Arial"/>
          <w:b/>
          <w:color w:val="404040"/>
          <w:sz w:val="28"/>
          <w:szCs w:val="28"/>
          <w:lang w:val="en-US"/>
        </w:rPr>
        <w:t>CD_citibike</w:t>
      </w:r>
    </w:p>
    <w:p w14:paraId="24D37926" w14:textId="77777777" w:rsidR="000960D2" w:rsidRPr="0011745B" w:rsidRDefault="000960D2" w:rsidP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11745B">
        <w:rPr>
          <w:rFonts w:cs="Arial"/>
          <w:b/>
          <w:color w:val="404040"/>
          <w:sz w:val="28"/>
          <w:szCs w:val="28"/>
          <w:lang w:val="en-US"/>
        </w:rPr>
        <w:t xml:space="preserve">Azzam Sara, Dziekan Jiri Michael, Holzer Florentin, </w:t>
      </w:r>
    </w:p>
    <w:p w14:paraId="5FDB6944" w14:textId="77777777" w:rsidR="000960D2" w:rsidRDefault="000960D2" w:rsidP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0960D2">
        <w:rPr>
          <w:rFonts w:cs="Arial"/>
          <w:b/>
          <w:color w:val="404040"/>
          <w:sz w:val="28"/>
          <w:szCs w:val="28"/>
          <w:lang w:val="en-US"/>
        </w:rPr>
        <w:t>Murhamer Serge Robert</w:t>
      </w:r>
      <w:r>
        <w:rPr>
          <w:rFonts w:cs="Arial"/>
          <w:b/>
          <w:color w:val="404040"/>
          <w:sz w:val="28"/>
          <w:szCs w:val="28"/>
          <w:lang w:val="en-US"/>
        </w:rPr>
        <w:t xml:space="preserve">, </w:t>
      </w:r>
      <w:r w:rsidRPr="000960D2">
        <w:rPr>
          <w:rFonts w:cs="Arial"/>
          <w:b/>
          <w:color w:val="404040"/>
          <w:sz w:val="28"/>
          <w:szCs w:val="28"/>
          <w:lang w:val="en-US"/>
        </w:rPr>
        <w:t>Weber Benjamin</w:t>
      </w:r>
    </w:p>
    <w:p w14:paraId="7F6233F6" w14:textId="5CD3485E" w:rsidR="00D10708" w:rsidRPr="0060678A" w:rsidRDefault="00EF5992" w:rsidP="000960D2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  <w:r w:rsidRPr="0060678A">
        <w:rPr>
          <w:rFonts w:cs="Arial"/>
          <w:b/>
          <w:color w:val="404040"/>
          <w:sz w:val="28"/>
          <w:szCs w:val="28"/>
          <w:lang w:val="en-US"/>
        </w:rPr>
        <w:t>Date</w:t>
      </w:r>
      <w:r w:rsidR="00D10708" w:rsidRPr="0060678A">
        <w:rPr>
          <w:rFonts w:cs="Arial"/>
          <w:b/>
          <w:color w:val="404040"/>
          <w:sz w:val="28"/>
          <w:szCs w:val="28"/>
          <w:lang w:val="en-US"/>
        </w:rPr>
        <w:t xml:space="preserve">: </w:t>
      </w:r>
      <w:r w:rsidR="00DB10EC">
        <w:rPr>
          <w:rFonts w:cs="Arial"/>
          <w:b/>
          <w:color w:val="404040"/>
          <w:sz w:val="28"/>
          <w:szCs w:val="28"/>
          <w:lang w:val="en-US"/>
        </w:rPr>
        <w:t>2026-03-</w:t>
      </w:r>
      <w:r w:rsidR="006C3F66">
        <w:rPr>
          <w:rFonts w:cs="Arial"/>
          <w:b/>
          <w:color w:val="404040"/>
          <w:sz w:val="28"/>
          <w:szCs w:val="28"/>
          <w:lang w:val="en-US"/>
        </w:rPr>
        <w:t>16</w:t>
      </w:r>
    </w:p>
    <w:p w14:paraId="75705189" w14:textId="77777777" w:rsidR="00D87F1F" w:rsidRPr="0060678A" w:rsidRDefault="00D87F1F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70F4E7A2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7E671D38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54D8F8C9" w14:textId="77777777" w:rsidR="005C5BE9" w:rsidRPr="0060678A" w:rsidRDefault="005C5BE9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22CD1236" w14:textId="77777777" w:rsidR="00087153" w:rsidRPr="0060678A" w:rsidRDefault="00087153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30405744" w14:textId="77777777" w:rsidR="00D87F1F" w:rsidRPr="0060678A" w:rsidRDefault="00D87F1F">
      <w:pPr>
        <w:jc w:val="center"/>
        <w:rPr>
          <w:rFonts w:cs="Arial"/>
          <w:b/>
          <w:color w:val="404040"/>
          <w:sz w:val="28"/>
          <w:szCs w:val="28"/>
          <w:lang w:val="en-US"/>
        </w:rPr>
      </w:pPr>
    </w:p>
    <w:p w14:paraId="2F60A7A4" w14:textId="77777777" w:rsidR="000D1225" w:rsidRPr="0060678A" w:rsidRDefault="00DB10EC" w:rsidP="00C840C7">
      <w:pPr>
        <w:tabs>
          <w:tab w:val="left" w:pos="1455"/>
        </w:tabs>
        <w:jc w:val="center"/>
        <w:rPr>
          <w:rFonts w:cs="Arial"/>
          <w:sz w:val="44"/>
          <w:lang w:val="en-US"/>
        </w:rPr>
      </w:pPr>
      <w:r w:rsidRPr="0060678A">
        <w:rPr>
          <w:rFonts w:cs="Arial"/>
          <w:noProof/>
          <w:sz w:val="44"/>
          <w:lang w:val="de-AT" w:eastAsia="de-AT"/>
        </w:rPr>
        <w:drawing>
          <wp:inline distT="0" distB="0" distL="0" distR="0" wp14:anchorId="60E7A0F6" wp14:editId="40C79882">
            <wp:extent cx="1350010" cy="350520"/>
            <wp:effectExtent l="0" t="0" r="0" b="0"/>
            <wp:docPr id="1" name="Bild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138C" w14:textId="77777777" w:rsidR="00D10708" w:rsidRPr="0060678A" w:rsidRDefault="00F27AF6" w:rsidP="0017075D">
      <w:pPr>
        <w:jc w:val="left"/>
        <w:rPr>
          <w:rFonts w:cs="Arial"/>
          <w:sz w:val="44"/>
          <w:lang w:val="en-US"/>
        </w:rPr>
      </w:pPr>
      <w:r w:rsidRPr="0060678A">
        <w:rPr>
          <w:rFonts w:cs="Arial"/>
          <w:sz w:val="44"/>
          <w:lang w:val="en-US"/>
        </w:rPr>
        <w:br w:type="page"/>
      </w:r>
      <w:r w:rsidR="009B6584" w:rsidRPr="0060678A">
        <w:rPr>
          <w:rFonts w:cs="Arial"/>
          <w:sz w:val="44"/>
          <w:lang w:val="en-US"/>
        </w:rPr>
        <w:lastRenderedPageBreak/>
        <w:t>Change Log</w:t>
      </w:r>
    </w:p>
    <w:p w14:paraId="2C56BAF3" w14:textId="77777777" w:rsidR="00D10708" w:rsidRPr="0060678A" w:rsidRDefault="00D10708">
      <w:pPr>
        <w:rPr>
          <w:rFonts w:cs="Arial"/>
          <w:lang w:val="en-US"/>
        </w:rPr>
      </w:pPr>
      <w:bookmarkStart w:id="0" w:name="_Toc480014310"/>
    </w:p>
    <w:p w14:paraId="164ED4FF" w14:textId="77777777" w:rsidR="008D6DFF" w:rsidRPr="0060678A" w:rsidRDefault="008D6DFF" w:rsidP="008D6DFF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60678A">
        <w:rPr>
          <w:rFonts w:cs="Arial"/>
          <w:b/>
          <w:bCs/>
          <w:i/>
          <w:noProof/>
          <w:color w:val="943634"/>
          <w:sz w:val="20"/>
          <w:lang w:val="en-US"/>
        </w:rPr>
        <w:t>Information: Enter the document history and the current state. Pay attention to the regular data maintenance. Use the above table “Legend” for the right description.</w:t>
      </w:r>
    </w:p>
    <w:p w14:paraId="694DF082" w14:textId="77777777" w:rsidR="008D6DFF" w:rsidRPr="0060678A" w:rsidRDefault="008D6DFF">
      <w:pPr>
        <w:rPr>
          <w:rFonts w:cs="Arial"/>
          <w:lang w:val="en-US"/>
        </w:rPr>
      </w:pPr>
    </w:p>
    <w:tbl>
      <w:tblPr>
        <w:tblW w:w="9923" w:type="dxa"/>
        <w:tblInd w:w="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701"/>
        <w:gridCol w:w="1418"/>
        <w:gridCol w:w="4819"/>
        <w:gridCol w:w="1985"/>
      </w:tblGrid>
      <w:tr w:rsidR="00D10708" w:rsidRPr="0060678A" w14:paraId="452378C0" w14:textId="77777777" w:rsidTr="00A61E32">
        <w:trPr>
          <w:cantSplit/>
          <w:trHeight w:val="397"/>
        </w:trPr>
        <w:tc>
          <w:tcPr>
            <w:tcW w:w="1701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6E109C11" w14:textId="77777777" w:rsidR="00D10708" w:rsidRPr="0060678A" w:rsidRDefault="00A61E32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Version number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0E402726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Date</w:t>
            </w:r>
          </w:p>
        </w:tc>
        <w:tc>
          <w:tcPr>
            <w:tcW w:w="4819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4E2A90BB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Change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/>
            <w:vAlign w:val="center"/>
          </w:tcPr>
          <w:p w14:paraId="51FF2B0D" w14:textId="77777777" w:rsidR="00D10708" w:rsidRPr="0060678A" w:rsidRDefault="009B6584" w:rsidP="00A61E32">
            <w:pPr>
              <w:spacing w:before="120" w:after="12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678A">
              <w:rPr>
                <w:rFonts w:cs="Arial"/>
                <w:b/>
                <w:bCs/>
                <w:sz w:val="20"/>
                <w:lang w:val="en-US"/>
              </w:rPr>
              <w:t>Person</w:t>
            </w:r>
          </w:p>
        </w:tc>
      </w:tr>
      <w:tr w:rsidR="00D10708" w:rsidRPr="0060678A" w14:paraId="4298B2BE" w14:textId="77777777" w:rsidTr="00A61E32">
        <w:trPr>
          <w:cantSplit/>
          <w:trHeight w:val="397"/>
        </w:trPr>
        <w:tc>
          <w:tcPr>
            <w:tcW w:w="1701" w:type="dxa"/>
          </w:tcPr>
          <w:p w14:paraId="7CDC2E38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0.1</w:t>
            </w:r>
          </w:p>
        </w:tc>
        <w:tc>
          <w:tcPr>
            <w:tcW w:w="1418" w:type="dxa"/>
          </w:tcPr>
          <w:p w14:paraId="25E61DB2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09.03.2026</w:t>
            </w:r>
          </w:p>
        </w:tc>
        <w:tc>
          <w:tcPr>
            <w:tcW w:w="4819" w:type="dxa"/>
          </w:tcPr>
          <w:p w14:paraId="080DF92E" w14:textId="77777777" w:rsidR="00D10708" w:rsidRPr="0060678A" w:rsidRDefault="0077381A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Business Case and Data Model</w:t>
            </w:r>
          </w:p>
        </w:tc>
        <w:tc>
          <w:tcPr>
            <w:tcW w:w="1985" w:type="dxa"/>
          </w:tcPr>
          <w:p w14:paraId="1B1D0014" w14:textId="77777777" w:rsidR="00D10708" w:rsidRPr="0060678A" w:rsidRDefault="000960D2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Weber Benjamin</w:t>
            </w:r>
          </w:p>
        </w:tc>
      </w:tr>
      <w:tr w:rsidR="00D10708" w:rsidRPr="0060678A" w14:paraId="516A40AA" w14:textId="77777777" w:rsidTr="00A61E32">
        <w:trPr>
          <w:cantSplit/>
          <w:trHeight w:val="397"/>
        </w:trPr>
        <w:tc>
          <w:tcPr>
            <w:tcW w:w="1701" w:type="dxa"/>
          </w:tcPr>
          <w:p w14:paraId="770DF4B1" w14:textId="375B4523" w:rsidR="00D10708" w:rsidRPr="0060678A" w:rsidRDefault="000C0B96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0.2</w:t>
            </w:r>
          </w:p>
        </w:tc>
        <w:tc>
          <w:tcPr>
            <w:tcW w:w="1418" w:type="dxa"/>
          </w:tcPr>
          <w:p w14:paraId="6D712A0D" w14:textId="56D81976" w:rsidR="00D10708" w:rsidRPr="0060678A" w:rsidRDefault="000C0B96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10.03.2026</w:t>
            </w:r>
          </w:p>
        </w:tc>
        <w:tc>
          <w:tcPr>
            <w:tcW w:w="4819" w:type="dxa"/>
          </w:tcPr>
          <w:p w14:paraId="29672963" w14:textId="28E745A1" w:rsidR="00D10708" w:rsidRPr="000C0B96" w:rsidRDefault="000C0B96">
            <w:pPr>
              <w:spacing w:before="60" w:after="60"/>
              <w:rPr>
                <w:rFonts w:cs="Arial"/>
                <w:sz w:val="20"/>
                <w:lang w:val="de-AT"/>
              </w:rPr>
            </w:pPr>
            <w:r w:rsidRPr="000C0B96">
              <w:rPr>
                <w:rFonts w:cs="Arial"/>
                <w:sz w:val="20"/>
                <w:lang w:val="de-AT"/>
              </w:rPr>
              <w:t>DFM aktualisiert &amp; Dokument formatiert</w:t>
            </w:r>
          </w:p>
        </w:tc>
        <w:tc>
          <w:tcPr>
            <w:tcW w:w="1985" w:type="dxa"/>
          </w:tcPr>
          <w:p w14:paraId="75AB8DC2" w14:textId="299271CC" w:rsidR="00D10708" w:rsidRPr="0060678A" w:rsidRDefault="000C0B96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Holzer Florentin</w:t>
            </w:r>
          </w:p>
        </w:tc>
      </w:tr>
      <w:tr w:rsidR="00D10708" w:rsidRPr="0060678A" w14:paraId="57E361D8" w14:textId="77777777" w:rsidTr="00A61E32">
        <w:trPr>
          <w:cantSplit/>
          <w:trHeight w:val="397"/>
        </w:trPr>
        <w:tc>
          <w:tcPr>
            <w:tcW w:w="1701" w:type="dxa"/>
          </w:tcPr>
          <w:p w14:paraId="743F96E4" w14:textId="4A326281" w:rsidR="00D10708" w:rsidRPr="0060678A" w:rsidRDefault="002F58E9">
            <w:pPr>
              <w:pStyle w:val="Kopfzeile"/>
              <w:spacing w:before="60" w:after="60" w:line="240" w:lineRule="auto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0.3</w:t>
            </w:r>
          </w:p>
        </w:tc>
        <w:tc>
          <w:tcPr>
            <w:tcW w:w="1418" w:type="dxa"/>
          </w:tcPr>
          <w:p w14:paraId="468CA090" w14:textId="76DB070A" w:rsidR="00D10708" w:rsidRPr="0060678A" w:rsidRDefault="002F58E9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16.03.2026</w:t>
            </w:r>
          </w:p>
        </w:tc>
        <w:tc>
          <w:tcPr>
            <w:tcW w:w="4819" w:type="dxa"/>
          </w:tcPr>
          <w:p w14:paraId="1BF89832" w14:textId="28848E70" w:rsidR="00D10708" w:rsidRPr="0060678A" w:rsidRDefault="002F58E9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Flow Diagram hinzugefügt</w:t>
            </w:r>
          </w:p>
        </w:tc>
        <w:tc>
          <w:tcPr>
            <w:tcW w:w="1985" w:type="dxa"/>
          </w:tcPr>
          <w:p w14:paraId="2AF36E83" w14:textId="1EFD76C6" w:rsidR="00D10708" w:rsidRPr="0060678A" w:rsidRDefault="002F58E9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Dziekan Jiri</w:t>
            </w:r>
          </w:p>
        </w:tc>
      </w:tr>
      <w:tr w:rsidR="00D10708" w:rsidRPr="0060678A" w14:paraId="75E6634C" w14:textId="77777777" w:rsidTr="00A61E32">
        <w:trPr>
          <w:cantSplit/>
          <w:trHeight w:val="397"/>
        </w:trPr>
        <w:tc>
          <w:tcPr>
            <w:tcW w:w="1701" w:type="dxa"/>
          </w:tcPr>
          <w:p w14:paraId="492D7588" w14:textId="0449D300" w:rsidR="00D10708" w:rsidRPr="0060678A" w:rsidRDefault="00EC4BC5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0.4</w:t>
            </w:r>
          </w:p>
        </w:tc>
        <w:tc>
          <w:tcPr>
            <w:tcW w:w="1418" w:type="dxa"/>
          </w:tcPr>
          <w:p w14:paraId="7002C8FB" w14:textId="3DAC4515" w:rsidR="00D10708" w:rsidRPr="0060678A" w:rsidRDefault="00EC4BC5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16.03.2026</w:t>
            </w:r>
          </w:p>
        </w:tc>
        <w:tc>
          <w:tcPr>
            <w:tcW w:w="4819" w:type="dxa"/>
          </w:tcPr>
          <w:p w14:paraId="35E53893" w14:textId="297C9CCD" w:rsidR="00D10708" w:rsidRPr="0060678A" w:rsidRDefault="00EC4BC5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Data Diagram hinzugefügt</w:t>
            </w:r>
          </w:p>
        </w:tc>
        <w:tc>
          <w:tcPr>
            <w:tcW w:w="1985" w:type="dxa"/>
          </w:tcPr>
          <w:p w14:paraId="35B82EC1" w14:textId="3004BCB1" w:rsidR="00D10708" w:rsidRPr="0060678A" w:rsidRDefault="00EC4BC5">
            <w:pPr>
              <w:spacing w:before="60" w:after="60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Holzer Florentin</w:t>
            </w:r>
          </w:p>
        </w:tc>
      </w:tr>
      <w:tr w:rsidR="00D10708" w:rsidRPr="0060678A" w14:paraId="727C39E0" w14:textId="77777777" w:rsidTr="00A61E32">
        <w:trPr>
          <w:cantSplit/>
          <w:trHeight w:val="397"/>
        </w:trPr>
        <w:tc>
          <w:tcPr>
            <w:tcW w:w="1701" w:type="dxa"/>
          </w:tcPr>
          <w:p w14:paraId="227C5BDD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7DCED8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1190148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F704E6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3F6090E5" w14:textId="77777777" w:rsidTr="00A61E32">
        <w:trPr>
          <w:cantSplit/>
          <w:trHeight w:val="397"/>
        </w:trPr>
        <w:tc>
          <w:tcPr>
            <w:tcW w:w="1701" w:type="dxa"/>
          </w:tcPr>
          <w:p w14:paraId="22C547A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0559ABB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5C1CE56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B9A093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441A9F44" w14:textId="77777777" w:rsidTr="00A61E32">
        <w:trPr>
          <w:cantSplit/>
          <w:trHeight w:val="397"/>
        </w:trPr>
        <w:tc>
          <w:tcPr>
            <w:tcW w:w="1701" w:type="dxa"/>
          </w:tcPr>
          <w:p w14:paraId="76A37C1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78DBF1C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28D6D8A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54145AB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75701664" w14:textId="77777777" w:rsidTr="00A61E32">
        <w:trPr>
          <w:cantSplit/>
          <w:trHeight w:val="397"/>
        </w:trPr>
        <w:tc>
          <w:tcPr>
            <w:tcW w:w="1701" w:type="dxa"/>
          </w:tcPr>
          <w:p w14:paraId="4C5CCDF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F575E6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5CD095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55ECB88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58D90466" w14:textId="77777777" w:rsidTr="00A61E32">
        <w:trPr>
          <w:cantSplit/>
          <w:trHeight w:val="397"/>
        </w:trPr>
        <w:tc>
          <w:tcPr>
            <w:tcW w:w="1701" w:type="dxa"/>
          </w:tcPr>
          <w:p w14:paraId="6817E42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77978BB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0BD8FC5A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1E55B3A2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4EB496EF" w14:textId="77777777" w:rsidTr="00A61E32">
        <w:trPr>
          <w:cantSplit/>
          <w:trHeight w:val="397"/>
        </w:trPr>
        <w:tc>
          <w:tcPr>
            <w:tcW w:w="1701" w:type="dxa"/>
          </w:tcPr>
          <w:p w14:paraId="188A9FE3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19249159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2AE8BA8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3D49AE68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68B89FC1" w14:textId="77777777" w:rsidTr="00A61E32">
        <w:trPr>
          <w:cantSplit/>
          <w:trHeight w:val="397"/>
        </w:trPr>
        <w:tc>
          <w:tcPr>
            <w:tcW w:w="1701" w:type="dxa"/>
          </w:tcPr>
          <w:p w14:paraId="010F2FC9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3EA8E72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0B847F6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68ADA5A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296FD88E" w14:textId="77777777" w:rsidTr="00A61E32">
        <w:trPr>
          <w:cantSplit/>
          <w:trHeight w:val="397"/>
        </w:trPr>
        <w:tc>
          <w:tcPr>
            <w:tcW w:w="1701" w:type="dxa"/>
          </w:tcPr>
          <w:p w14:paraId="0DD58FC6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54F95E8B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7DACDC80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6B940AD1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  <w:tr w:rsidR="00D10708" w:rsidRPr="0060678A" w14:paraId="3457DD5B" w14:textId="77777777" w:rsidTr="00A61E32">
        <w:trPr>
          <w:cantSplit/>
          <w:trHeight w:val="397"/>
        </w:trPr>
        <w:tc>
          <w:tcPr>
            <w:tcW w:w="1701" w:type="dxa"/>
          </w:tcPr>
          <w:p w14:paraId="42D3975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418" w:type="dxa"/>
          </w:tcPr>
          <w:p w14:paraId="4A613FE4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4819" w:type="dxa"/>
          </w:tcPr>
          <w:p w14:paraId="0FDCE785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  <w:tc>
          <w:tcPr>
            <w:tcW w:w="1985" w:type="dxa"/>
          </w:tcPr>
          <w:p w14:paraId="28AA9D0E" w14:textId="77777777" w:rsidR="00D10708" w:rsidRPr="0060678A" w:rsidRDefault="00D10708">
            <w:pPr>
              <w:spacing w:before="60" w:after="60"/>
              <w:rPr>
                <w:rFonts w:cs="Arial"/>
                <w:sz w:val="20"/>
                <w:lang w:val="en-US"/>
              </w:rPr>
            </w:pPr>
          </w:p>
        </w:tc>
      </w:tr>
    </w:tbl>
    <w:p w14:paraId="29D3B989" w14:textId="77777777" w:rsidR="009C079F" w:rsidRPr="0060678A" w:rsidRDefault="00DA5749" w:rsidP="009C079F">
      <w:pPr>
        <w:pStyle w:val="Beschriftung"/>
        <w:jc w:val="center"/>
        <w:rPr>
          <w:rFonts w:cs="Arial"/>
          <w:b/>
          <w:bCs/>
          <w:noProof/>
          <w:sz w:val="18"/>
          <w:szCs w:val="18"/>
          <w:lang w:val="en-US"/>
        </w:rPr>
      </w:pPr>
      <w:bookmarkStart w:id="1" w:name="_Toc364424975"/>
      <w:bookmarkStart w:id="2" w:name="_Toc519156897"/>
      <w:bookmarkStart w:id="3" w:name="_Toc519156969"/>
      <w:bookmarkStart w:id="4" w:name="_Toc519157040"/>
      <w:r w:rsidRPr="0060678A">
        <w:rPr>
          <w:rFonts w:cs="Arial"/>
          <w:sz w:val="18"/>
          <w:szCs w:val="18"/>
          <w:lang w:val="en-US"/>
        </w:rPr>
        <w:t>Table</w:t>
      </w:r>
      <w:r w:rsidR="009C079F" w:rsidRPr="0060678A">
        <w:rPr>
          <w:rFonts w:cs="Arial"/>
          <w:sz w:val="18"/>
          <w:szCs w:val="18"/>
          <w:lang w:val="en-US"/>
        </w:rPr>
        <w:t xml:space="preserve"> </w:t>
      </w:r>
      <w:r w:rsidR="00B00B11" w:rsidRPr="0060678A">
        <w:rPr>
          <w:rFonts w:cs="Arial"/>
          <w:sz w:val="18"/>
          <w:szCs w:val="18"/>
          <w:lang w:val="en-US"/>
        </w:rPr>
        <w:fldChar w:fldCharType="begin"/>
      </w:r>
      <w:r w:rsidR="009C079F" w:rsidRPr="0060678A">
        <w:rPr>
          <w:rFonts w:cs="Arial"/>
          <w:sz w:val="18"/>
          <w:szCs w:val="18"/>
          <w:lang w:val="en-US"/>
        </w:rPr>
        <w:instrText xml:space="preserve"> SEQ Tabelle \* ARABIC </w:instrText>
      </w:r>
      <w:r w:rsidR="00B00B11" w:rsidRPr="0060678A">
        <w:rPr>
          <w:rFonts w:cs="Arial"/>
          <w:sz w:val="18"/>
          <w:szCs w:val="18"/>
          <w:lang w:val="en-US"/>
        </w:rPr>
        <w:fldChar w:fldCharType="separate"/>
      </w:r>
      <w:r w:rsidR="00A46B59">
        <w:rPr>
          <w:rFonts w:cs="Arial"/>
          <w:noProof/>
          <w:sz w:val="18"/>
          <w:szCs w:val="18"/>
          <w:lang w:val="en-US"/>
        </w:rPr>
        <w:t>1</w:t>
      </w:r>
      <w:r w:rsidR="00B00B11" w:rsidRPr="0060678A">
        <w:rPr>
          <w:rFonts w:cs="Arial"/>
          <w:sz w:val="18"/>
          <w:szCs w:val="18"/>
          <w:lang w:val="en-US"/>
        </w:rPr>
        <w:fldChar w:fldCharType="end"/>
      </w:r>
      <w:r w:rsidR="00F205D5" w:rsidRPr="0060678A">
        <w:rPr>
          <w:rFonts w:cs="Arial"/>
          <w:sz w:val="18"/>
          <w:szCs w:val="18"/>
          <w:lang w:val="en-US"/>
        </w:rPr>
        <w:t>:</w:t>
      </w:r>
      <w:r w:rsidR="009C079F" w:rsidRPr="0060678A">
        <w:rPr>
          <w:rFonts w:cs="Arial"/>
          <w:sz w:val="18"/>
          <w:szCs w:val="18"/>
          <w:lang w:val="en-US"/>
        </w:rPr>
        <w:t xml:space="preserve"> </w:t>
      </w:r>
      <w:r w:rsidR="00F205D5" w:rsidRPr="0060678A">
        <w:rPr>
          <w:rFonts w:cs="Arial"/>
          <w:sz w:val="18"/>
          <w:szCs w:val="18"/>
          <w:lang w:val="en-US"/>
        </w:rPr>
        <w:t>C</w:t>
      </w:r>
      <w:r w:rsidR="009B6584" w:rsidRPr="0060678A">
        <w:rPr>
          <w:rFonts w:cs="Arial"/>
          <w:sz w:val="18"/>
          <w:szCs w:val="18"/>
          <w:lang w:val="en-US"/>
        </w:rPr>
        <w:t>hange log</w:t>
      </w:r>
      <w:bookmarkEnd w:id="1"/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976"/>
        <w:gridCol w:w="8080"/>
      </w:tblGrid>
      <w:tr w:rsidR="00CE0B0C" w:rsidRPr="0060678A" w14:paraId="176D7C81" w14:textId="77777777" w:rsidTr="00170378">
        <w:trPr>
          <w:trHeight w:val="233"/>
        </w:trPr>
        <w:tc>
          <w:tcPr>
            <w:tcW w:w="10348" w:type="dxa"/>
            <w:gridSpan w:val="3"/>
            <w:shd w:val="clear" w:color="auto" w:fill="D9D9D9"/>
            <w:vAlign w:val="center"/>
          </w:tcPr>
          <w:p w14:paraId="3A818F91" w14:textId="77777777" w:rsidR="00CE0B0C" w:rsidRPr="0060678A" w:rsidRDefault="0074577F" w:rsidP="00170378">
            <w:pPr>
              <w:jc w:val="left"/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Legend</w:t>
            </w:r>
          </w:p>
        </w:tc>
      </w:tr>
      <w:tr w:rsidR="00CE0B0C" w:rsidRPr="00EC4BC5" w14:paraId="36714187" w14:textId="77777777" w:rsidTr="00AB7B8B">
        <w:trPr>
          <w:trHeight w:val="233"/>
        </w:trPr>
        <w:tc>
          <w:tcPr>
            <w:tcW w:w="1292" w:type="dxa"/>
            <w:shd w:val="clear" w:color="auto" w:fill="FFFFFF"/>
          </w:tcPr>
          <w:p w14:paraId="5E4E17A2" w14:textId="77777777" w:rsidR="00CE0B0C" w:rsidRPr="0060678A" w:rsidRDefault="00CE0B0C" w:rsidP="0074577F">
            <w:pPr>
              <w:pStyle w:val="Default"/>
              <w:rPr>
                <w:b/>
                <w:sz w:val="20"/>
                <w:szCs w:val="20"/>
                <w:lang w:val="en-US"/>
              </w:rPr>
            </w:pPr>
            <w:r w:rsidRPr="0060678A">
              <w:rPr>
                <w:b/>
                <w:sz w:val="20"/>
                <w:szCs w:val="20"/>
                <w:lang w:val="en-US"/>
              </w:rPr>
              <w:t>Stat</w:t>
            </w:r>
            <w:r w:rsidR="0074577F" w:rsidRPr="0060678A">
              <w:rPr>
                <w:b/>
                <w:sz w:val="20"/>
                <w:szCs w:val="20"/>
                <w:lang w:val="en-US"/>
              </w:rPr>
              <w:t>e</w:t>
            </w:r>
          </w:p>
        </w:tc>
        <w:tc>
          <w:tcPr>
            <w:tcW w:w="976" w:type="dxa"/>
            <w:shd w:val="clear" w:color="auto" w:fill="FFFFFF"/>
          </w:tcPr>
          <w:p w14:paraId="74ED9996" w14:textId="77777777" w:rsidR="00CE0B0C" w:rsidRPr="0060678A" w:rsidRDefault="009471D6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W</w:t>
            </w:r>
          </w:p>
          <w:p w14:paraId="5A29F35F" w14:textId="77777777" w:rsidR="00CE0B0C" w:rsidRPr="0060678A" w:rsidRDefault="009471D6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R</w:t>
            </w:r>
          </w:p>
          <w:p w14:paraId="166A624D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F</w:t>
            </w:r>
          </w:p>
        </w:tc>
        <w:tc>
          <w:tcPr>
            <w:tcW w:w="8080" w:type="dxa"/>
            <w:shd w:val="clear" w:color="auto" w:fill="FFFFFF"/>
          </w:tcPr>
          <w:p w14:paraId="0A49CED6" w14:textId="77777777" w:rsidR="00CE0B0C" w:rsidRPr="0060678A" w:rsidRDefault="00CE0B0C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 xml:space="preserve">In </w:t>
            </w:r>
            <w:r w:rsidR="0074577F" w:rsidRPr="0060678A">
              <w:rPr>
                <w:rFonts w:cs="Arial"/>
                <w:sz w:val="20"/>
                <w:lang w:val="en-US"/>
              </w:rPr>
              <w:t>work</w:t>
            </w:r>
          </w:p>
          <w:p w14:paraId="4C909752" w14:textId="77777777" w:rsidR="00CE0B0C" w:rsidRPr="0060678A" w:rsidRDefault="00CE0B0C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 xml:space="preserve">In </w:t>
            </w:r>
            <w:r w:rsidR="0074577F" w:rsidRPr="0060678A">
              <w:rPr>
                <w:rFonts w:cs="Arial"/>
                <w:sz w:val="20"/>
                <w:lang w:val="en-US"/>
              </w:rPr>
              <w:t>r</w:t>
            </w:r>
            <w:r w:rsidRPr="0060678A">
              <w:rPr>
                <w:rFonts w:cs="Arial"/>
                <w:sz w:val="20"/>
                <w:lang w:val="en-US"/>
              </w:rPr>
              <w:t xml:space="preserve">eview </w:t>
            </w:r>
          </w:p>
          <w:p w14:paraId="620A0BBD" w14:textId="77777777" w:rsidR="00CE0B0C" w:rsidRPr="0060678A" w:rsidRDefault="0074577F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Released</w:t>
            </w:r>
            <w:r w:rsidR="009471D6" w:rsidRPr="0060678A">
              <w:rPr>
                <w:rFonts w:cs="Arial"/>
                <w:sz w:val="20"/>
                <w:lang w:val="en-US"/>
              </w:rPr>
              <w:t>, freed version</w:t>
            </w:r>
          </w:p>
        </w:tc>
      </w:tr>
      <w:tr w:rsidR="00CE0B0C" w:rsidRPr="00EC4BC5" w14:paraId="3EB71D0D" w14:textId="77777777" w:rsidTr="00AB7B8B">
        <w:tc>
          <w:tcPr>
            <w:tcW w:w="1292" w:type="dxa"/>
          </w:tcPr>
          <w:p w14:paraId="31EBB927" w14:textId="77777777" w:rsidR="00CE0B0C" w:rsidRPr="0060678A" w:rsidRDefault="0074577F" w:rsidP="00170378">
            <w:pPr>
              <w:pStyle w:val="Default"/>
              <w:rPr>
                <w:b/>
                <w:sz w:val="20"/>
                <w:szCs w:val="20"/>
                <w:lang w:val="en-US"/>
              </w:rPr>
            </w:pPr>
            <w:r w:rsidRPr="0060678A">
              <w:rPr>
                <w:b/>
                <w:bCs/>
                <w:sz w:val="20"/>
                <w:szCs w:val="20"/>
                <w:lang w:val="en-US"/>
              </w:rPr>
              <w:t>Versioning</w:t>
            </w:r>
          </w:p>
        </w:tc>
        <w:tc>
          <w:tcPr>
            <w:tcW w:w="976" w:type="dxa"/>
          </w:tcPr>
          <w:p w14:paraId="3B2AD03B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0.1, 0.2</w:t>
            </w:r>
          </w:p>
          <w:p w14:paraId="748330B6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1.0</w:t>
            </w:r>
          </w:p>
          <w:p w14:paraId="67F0A8AE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1.1, 1.2</w:t>
            </w:r>
          </w:p>
          <w:p w14:paraId="16841113" w14:textId="77777777" w:rsidR="00CE0B0C" w:rsidRPr="0060678A" w:rsidRDefault="00CE0B0C" w:rsidP="00170378">
            <w:pPr>
              <w:rPr>
                <w:rFonts w:cs="Arial"/>
                <w:b/>
                <w:sz w:val="20"/>
                <w:lang w:val="en-US"/>
              </w:rPr>
            </w:pPr>
            <w:r w:rsidRPr="0060678A">
              <w:rPr>
                <w:rFonts w:cs="Arial"/>
                <w:b/>
                <w:sz w:val="20"/>
                <w:lang w:val="en-US"/>
              </w:rPr>
              <w:t>2.0</w:t>
            </w:r>
          </w:p>
        </w:tc>
        <w:tc>
          <w:tcPr>
            <w:tcW w:w="8080" w:type="dxa"/>
          </w:tcPr>
          <w:p w14:paraId="638FD506" w14:textId="77777777" w:rsidR="00CE0B0C" w:rsidRPr="0060678A" w:rsidRDefault="0074577F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Not approved version</w:t>
            </w:r>
          </w:p>
          <w:p w14:paraId="1FEC4031" w14:textId="77777777" w:rsidR="00CE0B0C" w:rsidRPr="0060678A" w:rsidRDefault="00AB7B8B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First released version</w:t>
            </w:r>
          </w:p>
          <w:p w14:paraId="456758B0" w14:textId="77777777" w:rsidR="00CE0B0C" w:rsidRPr="0060678A" w:rsidRDefault="009471D6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Extended first version</w:t>
            </w:r>
          </w:p>
          <w:p w14:paraId="28C23D51" w14:textId="77777777" w:rsidR="00CE0B0C" w:rsidRPr="0060678A" w:rsidRDefault="009471D6" w:rsidP="00170378">
            <w:pPr>
              <w:rPr>
                <w:rFonts w:cs="Arial"/>
                <w:sz w:val="20"/>
                <w:lang w:val="en-US"/>
              </w:rPr>
            </w:pPr>
            <w:r w:rsidRPr="0060678A">
              <w:rPr>
                <w:rFonts w:cs="Arial"/>
                <w:sz w:val="20"/>
                <w:lang w:val="en-US"/>
              </w:rPr>
              <w:t>Second released version</w:t>
            </w:r>
          </w:p>
        </w:tc>
      </w:tr>
    </w:tbl>
    <w:p w14:paraId="11E24049" w14:textId="77777777" w:rsidR="00DB1818" w:rsidRDefault="00DB1818" w:rsidP="00DB1818">
      <w:pPr>
        <w:rPr>
          <w:rFonts w:cs="Arial"/>
          <w:lang w:val="en-US"/>
        </w:rPr>
      </w:pPr>
      <w:bookmarkStart w:id="5" w:name="_Toc480014326"/>
      <w:bookmarkStart w:id="6" w:name="_Toc447418551"/>
      <w:bookmarkStart w:id="7" w:name="_Toc480014305"/>
      <w:bookmarkEnd w:id="0"/>
      <w:bookmarkEnd w:id="2"/>
      <w:bookmarkEnd w:id="3"/>
      <w:bookmarkEnd w:id="4"/>
    </w:p>
    <w:p w14:paraId="2FC8EBB7" w14:textId="77777777" w:rsidR="00E16F7B" w:rsidRPr="0060678A" w:rsidRDefault="00E16F7B" w:rsidP="00DB1818">
      <w:pPr>
        <w:rPr>
          <w:rFonts w:cs="Arial"/>
          <w:lang w:val="en-US"/>
        </w:rPr>
      </w:pPr>
      <w:r w:rsidRPr="00E16F7B">
        <w:rPr>
          <w:rFonts w:cs="Arial"/>
          <w:b/>
          <w:bCs/>
          <w:lang w:val="en-US"/>
        </w:rPr>
        <w:t>Github-Link:</w:t>
      </w:r>
      <w:r>
        <w:rPr>
          <w:rFonts w:cs="Arial"/>
          <w:lang w:val="en-US"/>
        </w:rPr>
        <w:t xml:space="preserve"> </w:t>
      </w:r>
      <w:hyperlink r:id="rId9" w:history="1">
        <w:r w:rsidRPr="004453ED">
          <w:rPr>
            <w:rStyle w:val="Hyperlink"/>
            <w:rFonts w:cs="Arial"/>
            <w:lang w:val="en-US"/>
          </w:rPr>
          <w:t>https://github.com/floholzer/Citibike_Project</w:t>
        </w:r>
      </w:hyperlink>
      <w:r>
        <w:rPr>
          <w:rFonts w:cs="Arial"/>
          <w:lang w:val="en-US"/>
        </w:rPr>
        <w:t xml:space="preserve"> </w:t>
      </w:r>
    </w:p>
    <w:p w14:paraId="4A0791FD" w14:textId="77777777" w:rsidR="00DB1818" w:rsidRPr="0060678A" w:rsidRDefault="00F27AF6" w:rsidP="005F0110">
      <w:pPr>
        <w:rPr>
          <w:rFonts w:cs="Arial"/>
          <w:sz w:val="44"/>
          <w:szCs w:val="44"/>
          <w:lang w:val="en-US"/>
        </w:rPr>
      </w:pPr>
      <w:r w:rsidRPr="0060678A">
        <w:rPr>
          <w:rFonts w:cs="Arial"/>
          <w:sz w:val="44"/>
          <w:szCs w:val="44"/>
          <w:lang w:val="en-US"/>
        </w:rPr>
        <w:br w:type="page"/>
      </w:r>
      <w:r w:rsidR="00AC3D6E" w:rsidRPr="0060678A">
        <w:rPr>
          <w:rFonts w:cs="Arial"/>
          <w:sz w:val="44"/>
          <w:szCs w:val="44"/>
          <w:lang w:val="en-US"/>
        </w:rPr>
        <w:lastRenderedPageBreak/>
        <w:t>Table of Content</w:t>
      </w:r>
    </w:p>
    <w:p w14:paraId="4681314A" w14:textId="646BE01F" w:rsidR="00D421C5" w:rsidRDefault="00B00B11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r w:rsidRPr="0060678A">
        <w:rPr>
          <w:rFonts w:cs="Arial"/>
          <w:lang w:val="en-US"/>
        </w:rPr>
        <w:fldChar w:fldCharType="begin"/>
      </w:r>
      <w:r w:rsidR="00DB1818" w:rsidRPr="0060678A">
        <w:rPr>
          <w:rFonts w:cs="Arial"/>
          <w:lang w:val="en-US"/>
        </w:rPr>
        <w:instrText xml:space="preserve"> TOC \o "1-3" \h \z \u </w:instrText>
      </w:r>
      <w:r w:rsidRPr="0060678A">
        <w:rPr>
          <w:rFonts w:cs="Arial"/>
          <w:lang w:val="en-US"/>
        </w:rPr>
        <w:fldChar w:fldCharType="separate"/>
      </w:r>
      <w:hyperlink w:anchor="_Toc224059546" w:history="1">
        <w:r w:rsidR="00D421C5" w:rsidRPr="00311F2C">
          <w:rPr>
            <w:rStyle w:val="Hyperlink"/>
            <w:rFonts w:cs="Arial"/>
            <w:noProof/>
            <w:lang w:val="en-US"/>
          </w:rPr>
          <w:t>1</w:t>
        </w:r>
        <w:r w:rsidR="00D421C5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="00D421C5" w:rsidRPr="00311F2C">
          <w:rPr>
            <w:rStyle w:val="Hyperlink"/>
            <w:rFonts w:cs="Arial"/>
            <w:noProof/>
            <w:lang w:val="en-US"/>
          </w:rPr>
          <w:t>Business Case</w:t>
        </w:r>
        <w:r w:rsidR="00D421C5">
          <w:rPr>
            <w:noProof/>
            <w:webHidden/>
          </w:rPr>
          <w:tab/>
        </w:r>
        <w:r w:rsidR="00D421C5">
          <w:rPr>
            <w:noProof/>
            <w:webHidden/>
          </w:rPr>
          <w:fldChar w:fldCharType="begin"/>
        </w:r>
        <w:r w:rsidR="00D421C5">
          <w:rPr>
            <w:noProof/>
            <w:webHidden/>
          </w:rPr>
          <w:instrText xml:space="preserve"> PAGEREF _Toc224059546 \h </w:instrText>
        </w:r>
        <w:r w:rsidR="00D421C5">
          <w:rPr>
            <w:noProof/>
            <w:webHidden/>
          </w:rPr>
        </w:r>
        <w:r w:rsidR="00D421C5">
          <w:rPr>
            <w:noProof/>
            <w:webHidden/>
          </w:rPr>
          <w:fldChar w:fldCharType="separate"/>
        </w:r>
        <w:r w:rsidR="00D421C5">
          <w:rPr>
            <w:noProof/>
            <w:webHidden/>
          </w:rPr>
          <w:t>4</w:t>
        </w:r>
        <w:r w:rsidR="00D421C5">
          <w:rPr>
            <w:noProof/>
            <w:webHidden/>
          </w:rPr>
          <w:fldChar w:fldCharType="end"/>
        </w:r>
      </w:hyperlink>
    </w:p>
    <w:p w14:paraId="654CD10D" w14:textId="29A8B3F8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47" w:history="1">
        <w:r w:rsidRPr="00311F2C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US"/>
          </w:rPr>
          <w:t>Proposal for Improving the Business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FCD283" w14:textId="336152ED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48" w:history="1">
        <w:r w:rsidRPr="00311F2C">
          <w:rPr>
            <w:rStyle w:val="Hyperlink"/>
            <w:noProof/>
            <w:lang w:val="de-AT"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Szenario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24CFEB" w14:textId="05F1B17B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49" w:history="1">
        <w:r w:rsidRPr="00311F2C">
          <w:rPr>
            <w:rStyle w:val="Hyperlink"/>
            <w:noProof/>
            <w:lang w:val="de-AT"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Stakeholder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494C87" w14:textId="3B80C4DB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50" w:history="1">
        <w:r w:rsidRPr="00311F2C">
          <w:rPr>
            <w:rStyle w:val="Hyperlink"/>
            <w:noProof/>
            <w:lang w:val="de-AT"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Business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09AEEF" w14:textId="44E6549E" w:rsidR="00D421C5" w:rsidRDefault="00D421C5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24059551" w:history="1">
        <w:r w:rsidRPr="00311F2C">
          <w:rPr>
            <w:rStyle w:val="Hyperlink"/>
            <w:noProof/>
            <w:lang w:val="de-AT"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de-AT"/>
          </w:rPr>
          <w:t>Kennzahlen &amp; Metriken (Quantitative Analyse)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8E322" w14:textId="3443D4B4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2" w:history="1">
        <w:r w:rsidRPr="00311F2C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US"/>
          </w:rPr>
          <w:t>DFM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7E8729" w14:textId="29F56BFF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3" w:history="1">
        <w:r w:rsidRPr="00311F2C">
          <w:rPr>
            <w:rStyle w:val="Hyperlink"/>
            <w:rFonts w:cs="Arial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rFonts w:cs="Arial"/>
            <w:noProof/>
            <w:lang w:val="en-US"/>
          </w:rPr>
          <w:t>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141ABD" w14:textId="05186B63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4" w:history="1">
        <w:r w:rsidRPr="00311F2C">
          <w:rPr>
            <w:rStyle w:val="Hyperlink"/>
            <w:rFonts w:cs="Arial"/>
            <w:noProof/>
            <w:lang w:val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rFonts w:cs="Arial"/>
            <w:noProof/>
            <w:lang w:val="en-US"/>
          </w:rPr>
          <w:t>ETL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52C59C" w14:textId="67F59955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5" w:history="1">
        <w:r w:rsidRPr="00311F2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73E2BC" w14:textId="59AFD5EF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6" w:history="1">
        <w:r w:rsidRPr="00311F2C">
          <w:rPr>
            <w:rStyle w:val="Hyperlink"/>
            <w:noProof/>
            <w:lang w:val="en-GB"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  <w:lang w:val="en-GB"/>
          </w:rPr>
          <w:t>ETL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CE4A2C" w14:textId="5F72BB7C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7" w:history="1">
        <w:r w:rsidRPr="00311F2C">
          <w:rPr>
            <w:rStyle w:val="Hyperlink"/>
            <w:noProof/>
            <w:lang w:val="en-US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ETL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0047D6" w14:textId="4A08FF86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58" w:history="1">
        <w:r w:rsidRPr="00311F2C">
          <w:rPr>
            <w:rStyle w:val="Hyperlink"/>
            <w:noProof/>
            <w:lang w:val="en-US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modelling and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D0AC05" w14:textId="6187786C" w:rsidR="00D421C5" w:rsidRDefault="00D421C5">
      <w:pPr>
        <w:pStyle w:val="Verzeichnis2"/>
        <w:rPr>
          <w:rFonts w:asciiTheme="minorHAnsi" w:eastAsiaTheme="minorEastAsia" w:hAnsiTheme="minorHAnsi" w:cstheme="minorBidi"/>
          <w:bCs w:val="0"/>
          <w:noProof/>
          <w:kern w:val="2"/>
          <w:lang w:val="de-AT"/>
          <w14:ligatures w14:val="standardContextual"/>
        </w:rPr>
      </w:pPr>
      <w:hyperlink w:anchor="_Toc224059559" w:history="1">
        <w:r w:rsidRPr="00311F2C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Data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63F60A" w14:textId="681FCB6F" w:rsidR="00D421C5" w:rsidRDefault="00D421C5">
      <w:pPr>
        <w:pStyle w:val="Verzeichnis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lang w:val="de-AT"/>
          <w14:ligatures w14:val="standardContextual"/>
        </w:rPr>
      </w:pPr>
      <w:hyperlink w:anchor="_Toc224059560" w:history="1">
        <w:r w:rsidRPr="00311F2C">
          <w:rPr>
            <w:rStyle w:val="Hyperlink"/>
            <w:noProof/>
            <w:lang w:val="en-US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lang w:val="de-AT"/>
            <w14:ligatures w14:val="standardContextual"/>
          </w:rPr>
          <w:tab/>
        </w:r>
        <w:r w:rsidRPr="00311F2C">
          <w:rPr>
            <w:rStyle w:val="Hyperlink"/>
            <w:noProof/>
          </w:rPr>
          <w:t>BI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_Toc224059560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FFF396" w14:textId="72E29647" w:rsidR="00DB1818" w:rsidRPr="0060678A" w:rsidRDefault="00B00B11" w:rsidP="00DB1818">
      <w:pPr>
        <w:rPr>
          <w:rFonts w:cs="Arial"/>
          <w:lang w:val="en-US"/>
        </w:rPr>
      </w:pPr>
      <w:r w:rsidRPr="0060678A">
        <w:rPr>
          <w:rFonts w:cs="Arial"/>
          <w:lang w:val="en-US"/>
        </w:rPr>
        <w:fldChar w:fldCharType="end"/>
      </w:r>
    </w:p>
    <w:p w14:paraId="09307DBD" w14:textId="77777777" w:rsidR="00FA1150" w:rsidRPr="0060678A" w:rsidRDefault="00FA1150">
      <w:pPr>
        <w:rPr>
          <w:rFonts w:cs="Arial"/>
          <w:lang w:val="en-US"/>
        </w:rPr>
      </w:pPr>
    </w:p>
    <w:p w14:paraId="5F891BEE" w14:textId="77777777" w:rsidR="00DB10EC" w:rsidRDefault="00DB10EC" w:rsidP="004757E1">
      <w:pPr>
        <w:rPr>
          <w:rFonts w:cs="Arial"/>
          <w:lang w:val="en-US"/>
        </w:rPr>
        <w:sectPr w:rsidR="00DB10EC" w:rsidSect="00DB10EC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18" w:right="567" w:bottom="851" w:left="1134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</w:p>
    <w:p w14:paraId="5671E0CD" w14:textId="77777777" w:rsidR="00D10708" w:rsidRDefault="00E111CA" w:rsidP="006A05A6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8" w:name="_Toc224059546"/>
      <w:r w:rsidRPr="0060678A">
        <w:rPr>
          <w:rFonts w:ascii="Arial" w:hAnsi="Arial" w:cs="Arial"/>
          <w:lang w:val="en-US"/>
        </w:rPr>
        <w:lastRenderedPageBreak/>
        <w:t>Business Case</w:t>
      </w:r>
      <w:bookmarkEnd w:id="8"/>
    </w:p>
    <w:p w14:paraId="69C9EC2A" w14:textId="77777777" w:rsidR="00A85D3E" w:rsidRPr="00DB10EC" w:rsidRDefault="00A85D3E" w:rsidP="000960D2">
      <w:pPr>
        <w:pStyle w:val="berschrift2"/>
        <w:rPr>
          <w:lang w:val="en-US"/>
        </w:rPr>
      </w:pPr>
      <w:bookmarkStart w:id="9" w:name="_Toc224059547"/>
      <w:r w:rsidRPr="00DB10EC">
        <w:rPr>
          <w:lang w:val="en-US"/>
        </w:rPr>
        <w:t>Proposal for Improving the Business Case</w:t>
      </w:r>
      <w:bookmarkEnd w:id="9"/>
    </w:p>
    <w:p w14:paraId="02760358" w14:textId="77777777" w:rsidR="000960D2" w:rsidRPr="000960D2" w:rsidRDefault="000960D2" w:rsidP="000960D2">
      <w:pPr>
        <w:pStyle w:val="berschrift3"/>
        <w:rPr>
          <w:lang w:val="de-AT"/>
        </w:rPr>
      </w:pPr>
      <w:bookmarkStart w:id="10" w:name="_Toc224059548"/>
      <w:r w:rsidRPr="000960D2">
        <w:rPr>
          <w:lang w:val="de-AT"/>
        </w:rPr>
        <w:t>Szenario</w:t>
      </w:r>
      <w:bookmarkEnd w:id="10"/>
    </w:p>
    <w:p w14:paraId="046AF2A8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 xml:space="preserve">Datensatz: </w:t>
      </w:r>
      <w:r w:rsidRPr="000960D2">
        <w:rPr>
          <w:rFonts w:cs="Arial"/>
          <w:bCs/>
          <w:iCs/>
          <w:sz w:val="22"/>
          <w:szCs w:val="22"/>
          <w:lang w:val="de-AT"/>
        </w:rPr>
        <w:t>Citibike Usage (Nutzungsdaten des New Yorker Fahrradverleihsystems).</w:t>
      </w:r>
      <w:r w:rsidRPr="000960D2">
        <w:rPr>
          <w:rFonts w:cs="Arial"/>
          <w:bCs/>
          <w:iCs/>
          <w:sz w:val="22"/>
          <w:szCs w:val="22"/>
          <w:lang w:val="de-AT"/>
        </w:rPr>
        <w:br/>
        <w:t>Zusätzlicher Datensatz: Historische Wetterdaten open-meteo.com</w:t>
      </w:r>
    </w:p>
    <w:p w14:paraId="15EBC68B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>Titel des Use Cases</w:t>
      </w:r>
      <w:r w:rsidRPr="000960D2">
        <w:rPr>
          <w:rFonts w:cs="Arial"/>
          <w:bCs/>
          <w:iCs/>
          <w:sz w:val="22"/>
          <w:szCs w:val="22"/>
          <w:lang w:val="de-AT"/>
        </w:rPr>
        <w:t>: Einfluss der Wetterbedingungen auf Citibike-Usage und Conversion (Casual to Member)</w:t>
      </w:r>
    </w:p>
    <w:p w14:paraId="112C6CC1" w14:textId="77777777" w:rsid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/>
          <w:iCs/>
          <w:sz w:val="22"/>
          <w:szCs w:val="22"/>
          <w:lang w:val="de-AT"/>
        </w:rPr>
        <w:t>Ausrichtung: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Verknüpfung von CitiBike-Fahrtdaten mit Wetterdaten um zu analysieren, wie Wetterbedingungen die Nutzungshäufigkeit und Conversion beeinflussen.</w:t>
      </w:r>
    </w:p>
    <w:p w14:paraId="7054E50C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03E3E934" w14:textId="77777777" w:rsidR="000960D2" w:rsidRPr="000960D2" w:rsidRDefault="000960D2" w:rsidP="000960D2">
      <w:pPr>
        <w:pStyle w:val="berschrift3"/>
        <w:rPr>
          <w:lang w:val="de-AT"/>
        </w:rPr>
      </w:pPr>
      <w:bookmarkStart w:id="11" w:name="_Toc224059549"/>
      <w:r w:rsidRPr="000960D2">
        <w:rPr>
          <w:lang w:val="de-AT"/>
        </w:rPr>
        <w:t>Stakeholder</w:t>
      </w:r>
      <w:bookmarkEnd w:id="11"/>
    </w:p>
    <w:p w14:paraId="59762A1C" w14:textId="77777777" w:rsidR="000960D2" w:rsidRDefault="000960D2" w:rsidP="000960D2">
      <w:pPr>
        <w:rPr>
          <w:rFonts w:cs="Arial"/>
          <w:bCs/>
          <w:iCs/>
          <w:sz w:val="22"/>
          <w:szCs w:val="22"/>
          <w:lang w:val="en-US"/>
        </w:rPr>
      </w:pPr>
      <w:r w:rsidRPr="000960D2">
        <w:rPr>
          <w:rFonts w:cs="Arial"/>
          <w:b/>
          <w:iCs/>
          <w:sz w:val="22"/>
          <w:szCs w:val="22"/>
          <w:lang w:val="en-US"/>
        </w:rPr>
        <w:t>Primärer Stakeholder</w:t>
      </w:r>
      <w:r w:rsidRPr="000960D2">
        <w:rPr>
          <w:rFonts w:cs="Arial"/>
          <w:bCs/>
          <w:iCs/>
          <w:sz w:val="22"/>
          <w:szCs w:val="22"/>
          <w:lang w:val="en-US"/>
        </w:rPr>
        <w:t>: Operatives Management von CitiBike</w:t>
      </w:r>
    </w:p>
    <w:p w14:paraId="253A532F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en-US"/>
        </w:rPr>
      </w:pPr>
    </w:p>
    <w:p w14:paraId="4995F1D7" w14:textId="77777777" w:rsidR="000960D2" w:rsidRPr="000960D2" w:rsidRDefault="000960D2" w:rsidP="000960D2">
      <w:pPr>
        <w:pStyle w:val="berschrift3"/>
        <w:rPr>
          <w:lang w:val="de-AT"/>
        </w:rPr>
      </w:pPr>
      <w:bookmarkStart w:id="12" w:name="_Toc224059550"/>
      <w:r w:rsidRPr="000960D2">
        <w:rPr>
          <w:lang w:val="de-AT"/>
        </w:rPr>
        <w:t>Business Case</w:t>
      </w:r>
      <w:bookmarkEnd w:id="12"/>
    </w:p>
    <w:p w14:paraId="186B8EB0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Current Approach (Aktuelle Situation):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Die operative Steuerung des Bike-Sharing-Systems basiert primär auf historischen Fahrtdaten und Erfahrungswerten. Externe Einflussfaktoren – insbesondere das Wetter – werden bislang nicht systematisch in die Analyse der Nutzung einbezogen. Dadurch fehlen fundierte Erkenntnisse darüber, wie sich Temperatur und Niederschlag konkret auf Nachfrage, Stationsauslastung und Nutzersegmente auswirken.</w:t>
      </w:r>
    </w:p>
    <w:p w14:paraId="714DB7A6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Future Approach (Geplanter Ansatz):</w:t>
      </w:r>
      <w:r w:rsidRPr="000960D2">
        <w:rPr>
          <w:rFonts w:cs="Arial"/>
          <w:bCs/>
          <w:iCs/>
          <w:sz w:val="22"/>
          <w:szCs w:val="22"/>
          <w:lang w:val="de-AT"/>
        </w:rPr>
        <w:t xml:space="preserve"> Entwicklung eines BI-Dashboards, das Fahrtdaten multidimensional analysiert und mit historischen Wetterdaten (z. B. Temperatur, Niederschlag) verknüpft. Ziel ist es, Transparenz über wetterbedingte Nutzungsmuster zu schaffen, besonders in Bezug auf Unterschiede zwischen Member- und Casual-Nutzern. Die gewonnenen Erkenntnisse dienen als Entscheidungsgrundlage für eine datenbasierte operative Steuerung und sollen folgende Leitfragen beantworten: </w:t>
      </w:r>
    </w:p>
    <w:p w14:paraId="4D8B409B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Wie verändert sich die Anzahl und Dauer der Fahrten bei unterschiedlichen Wetterbedingungen (Temperatur, Regen, Wind)?</w:t>
      </w:r>
    </w:p>
    <w:p w14:paraId="723A6A53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Welche Stationen oder Stadtbereiche reagieren besonders stark auf Wetterveränderungen?</w:t>
      </w:r>
    </w:p>
    <w:p w14:paraId="460DE132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 xml:space="preserve">Wie viele Gelegenheitsnutzer schließen pro Jahr ein Abo ab? </w:t>
      </w:r>
    </w:p>
    <w:p w14:paraId="1D851C59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169D4C5D" w14:textId="77777777" w:rsidR="000960D2" w:rsidRPr="00E16F7B" w:rsidRDefault="000960D2" w:rsidP="000960D2">
      <w:pPr>
        <w:rPr>
          <w:rFonts w:cs="Arial"/>
          <w:b/>
          <w:iCs/>
          <w:sz w:val="22"/>
          <w:szCs w:val="22"/>
          <w:lang w:val="de-AT"/>
        </w:rPr>
      </w:pPr>
      <w:r w:rsidRPr="00E16F7B">
        <w:rPr>
          <w:rFonts w:cs="Arial"/>
          <w:b/>
          <w:iCs/>
          <w:sz w:val="22"/>
          <w:szCs w:val="22"/>
          <w:lang w:val="de-AT"/>
        </w:rPr>
        <w:t>Scope Statement (Geltungsbereich):</w:t>
      </w:r>
    </w:p>
    <w:p w14:paraId="2B8750F2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In scope: Trip-Daten (Startzeit, Dauer), Start- und End-Stationen (inkl. Geokoordinaten für Map-Visualisierung), User-Typen (Casual/Member) sowie die Integration externer, historischer Wetterdaten (Tageshöchsttemperatur, Niederschlag).</w:t>
      </w:r>
    </w:p>
    <w:p w14:paraId="0139207F" w14:textId="77777777" w:rsid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Out of scope: operative Wartungsdaten der Fahrräder, Rebalancing-Logistik sowie die detaillierte Analyse von Einzelkosten pro Rid</w:t>
      </w:r>
      <w:r>
        <w:rPr>
          <w:rFonts w:cs="Arial"/>
          <w:bCs/>
          <w:iCs/>
          <w:sz w:val="22"/>
          <w:szCs w:val="22"/>
          <w:lang w:val="de-AT"/>
        </w:rPr>
        <w:t>e</w:t>
      </w:r>
    </w:p>
    <w:p w14:paraId="07A04DAE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</w:p>
    <w:p w14:paraId="2BD0BFC4" w14:textId="77777777" w:rsidR="000960D2" w:rsidRPr="000960D2" w:rsidRDefault="000960D2" w:rsidP="000960D2">
      <w:pPr>
        <w:pStyle w:val="berschrift3"/>
        <w:rPr>
          <w:lang w:val="de-AT"/>
        </w:rPr>
      </w:pPr>
      <w:bookmarkStart w:id="13" w:name="_Toc224059551"/>
      <w:r w:rsidRPr="000960D2">
        <w:rPr>
          <w:lang w:val="de-AT"/>
        </w:rPr>
        <w:t>Kennzahlen &amp; Metriken (Quantitative Analyse)</w:t>
      </w:r>
      <w:bookmarkEnd w:id="13"/>
    </w:p>
    <w:p w14:paraId="02597FFC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Um den Erfolg der BI-Initiative messbar zu machen, werden folgende Performance Indikatoren zur Bewertung des aktuellen Zustandes und der zukünftigen Verbesserung herangezogen:</w:t>
      </w:r>
    </w:p>
    <w:p w14:paraId="3E8FA41A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Total Rides pro Wetterkategorie</w:t>
      </w:r>
    </w:p>
    <w:p w14:paraId="27974876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Average Ride Duration je Wetterlage</w:t>
      </w:r>
    </w:p>
    <w:p w14:paraId="71C3A2D7" w14:textId="77777777" w:rsidR="000960D2" w:rsidRPr="000960D2" w:rsidRDefault="000960D2" w:rsidP="000960D2">
      <w:pPr>
        <w:rPr>
          <w:rFonts w:cs="Arial"/>
          <w:bCs/>
          <w:iCs/>
          <w:sz w:val="22"/>
          <w:szCs w:val="22"/>
          <w:lang w:val="de-AT"/>
        </w:rPr>
      </w:pPr>
      <w:r w:rsidRPr="000960D2">
        <w:rPr>
          <w:rFonts w:cs="Arial"/>
          <w:bCs/>
          <w:iCs/>
          <w:sz w:val="22"/>
          <w:szCs w:val="22"/>
          <w:lang w:val="de-AT"/>
        </w:rPr>
        <w:t>Weather-Sensitivity-Score: Prozentuale Veränderung des Fahrtenvolumens und Fahrtendauer pro Station bei Regen vs. Sonnenschein.</w:t>
      </w:r>
    </w:p>
    <w:p w14:paraId="3CBF4555" w14:textId="77777777" w:rsidR="00590875" w:rsidRDefault="000960D2" w:rsidP="00F20DFC">
      <w:pPr>
        <w:rPr>
          <w:rFonts w:cs="Arial"/>
          <w:bCs/>
          <w:iCs/>
          <w:sz w:val="22"/>
          <w:szCs w:val="22"/>
          <w:lang w:val="de-AT"/>
        </w:rPr>
        <w:sectPr w:rsidR="00590875" w:rsidSect="00DB10EC">
          <w:footerReference w:type="first" r:id="rId14"/>
          <w:pgSz w:w="11907" w:h="16840" w:code="9"/>
          <w:pgMar w:top="1418" w:right="567" w:bottom="851" w:left="1134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  <w:r w:rsidRPr="000960D2">
        <w:rPr>
          <w:rFonts w:cs="Arial"/>
          <w:bCs/>
          <w:iCs/>
          <w:sz w:val="22"/>
          <w:szCs w:val="22"/>
          <w:lang w:val="de-AT"/>
        </w:rPr>
        <w:t>Conversion-Rate (Casual to Member): Der prozentuale Anteil der Gelegenheitsnutzer.</w:t>
      </w:r>
    </w:p>
    <w:p w14:paraId="14FDD8FA" w14:textId="77777777" w:rsidR="00D54C79" w:rsidRDefault="00D54C79" w:rsidP="00D54C79">
      <w:pPr>
        <w:pStyle w:val="berschrift2"/>
        <w:rPr>
          <w:lang w:val="en-US"/>
        </w:rPr>
      </w:pPr>
      <w:bookmarkStart w:id="14" w:name="_Toc224059552"/>
      <w:r>
        <w:rPr>
          <w:lang w:val="en-US"/>
        </w:rPr>
        <w:lastRenderedPageBreak/>
        <w:t>DFM</w:t>
      </w:r>
      <w:bookmarkEnd w:id="14"/>
    </w:p>
    <w:p w14:paraId="0448FFE0" w14:textId="77777777" w:rsidR="00B82090" w:rsidRDefault="00DB10EC" w:rsidP="00B8209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5397331" wp14:editId="7CC24725">
            <wp:extent cx="8731623" cy="4697506"/>
            <wp:effectExtent l="0" t="0" r="0" b="1905"/>
            <wp:docPr id="2" name="Bild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 2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3921" cy="475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6C39" w14:textId="65C1E0B4" w:rsidR="00590875" w:rsidRPr="00590875" w:rsidRDefault="00B82090" w:rsidP="00B82090">
      <w:pPr>
        <w:pStyle w:val="Beschriftung"/>
        <w:jc w:val="left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1A157C">
        <w:rPr>
          <w:noProof/>
        </w:rPr>
        <w:t>1</w:t>
      </w:r>
      <w:r>
        <w:fldChar w:fldCharType="end"/>
      </w:r>
      <w:r>
        <w:t xml:space="preserve"> - DFM</w:t>
      </w:r>
    </w:p>
    <w:p w14:paraId="7E9B585A" w14:textId="77777777" w:rsidR="00590875" w:rsidRDefault="00590875" w:rsidP="00F20DFC">
      <w:pPr>
        <w:rPr>
          <w:rFonts w:cs="Arial"/>
          <w:b/>
          <w:i/>
          <w:color w:val="943634"/>
          <w:sz w:val="20"/>
          <w:lang w:val="en-US"/>
        </w:rPr>
      </w:pPr>
    </w:p>
    <w:p w14:paraId="10D3B116" w14:textId="7E426B89" w:rsidR="00590875" w:rsidRDefault="00590875" w:rsidP="00F20DFC">
      <w:pPr>
        <w:rPr>
          <w:rFonts w:cs="Arial"/>
          <w:b/>
          <w:i/>
          <w:color w:val="943634"/>
          <w:sz w:val="20"/>
          <w:lang w:val="en-US"/>
        </w:rPr>
        <w:sectPr w:rsidR="00590875" w:rsidSect="00590875">
          <w:pgSz w:w="16840" w:h="11907" w:orient="landscape" w:code="9"/>
          <w:pgMar w:top="567" w:right="851" w:bottom="1134" w:left="1418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</w:p>
    <w:p w14:paraId="7AB8AAC0" w14:textId="77777777" w:rsidR="00A549D4" w:rsidRPr="0060678A" w:rsidRDefault="00B40662" w:rsidP="00A549D4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15" w:name="_Toc224059553"/>
      <w:bookmarkEnd w:id="5"/>
      <w:bookmarkEnd w:id="6"/>
      <w:bookmarkEnd w:id="7"/>
      <w:r w:rsidRPr="0060678A">
        <w:rPr>
          <w:rFonts w:ascii="Arial" w:hAnsi="Arial" w:cs="Arial"/>
          <w:lang w:val="en-US"/>
        </w:rPr>
        <w:lastRenderedPageBreak/>
        <w:t>Data Model</w:t>
      </w:r>
      <w:bookmarkEnd w:id="15"/>
    </w:p>
    <w:p w14:paraId="197B90B9" w14:textId="77777777" w:rsidR="003A1A5D" w:rsidRPr="0060678A" w:rsidRDefault="003A1A5D">
      <w:pPr>
        <w:jc w:val="left"/>
        <w:rPr>
          <w:rFonts w:cs="Arial"/>
          <w:lang w:val="en-US"/>
        </w:rPr>
      </w:pPr>
    </w:p>
    <w:p w14:paraId="695FB545" w14:textId="77777777" w:rsidR="00867AE2" w:rsidRDefault="00DB10EC" w:rsidP="00867AE2">
      <w:pPr>
        <w:keepNext/>
        <w:tabs>
          <w:tab w:val="right" w:pos="9781"/>
          <w:tab w:val="right" w:pos="9923"/>
        </w:tabs>
        <w:jc w:val="center"/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drawing>
          <wp:inline distT="0" distB="0" distL="0" distR="0" wp14:anchorId="122DD878" wp14:editId="1F5DAC05">
            <wp:extent cx="4647363" cy="3873640"/>
            <wp:effectExtent l="0" t="0" r="1270" b="0"/>
            <wp:docPr id="3" name="Bild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09" cy="387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BE2F" w14:textId="5B8F1981" w:rsidR="00103281" w:rsidRDefault="00867AE2" w:rsidP="00867AE2">
      <w:pPr>
        <w:pStyle w:val="Beschriftung"/>
        <w:jc w:val="center"/>
        <w:rPr>
          <w:rFonts w:cs="Arial"/>
          <w:b/>
          <w:bCs/>
          <w:i/>
          <w:noProof/>
          <w:color w:val="943634"/>
          <w:lang w:val="en-US"/>
        </w:r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1A157C">
        <w:rPr>
          <w:noProof/>
        </w:rPr>
        <w:t>2</w:t>
      </w:r>
      <w:r>
        <w:fldChar w:fldCharType="end"/>
      </w:r>
      <w:r>
        <w:t xml:space="preserve"> - Data Model</w:t>
      </w:r>
    </w:p>
    <w:p w14:paraId="246BD4A9" w14:textId="77777777" w:rsidR="00C92C3C" w:rsidRDefault="00C92C3C">
      <w:pPr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</w:p>
    <w:p w14:paraId="57CA2B17" w14:textId="77777777" w:rsidR="00103281" w:rsidRDefault="00103281">
      <w:pPr>
        <w:jc w:val="left"/>
        <w:rPr>
          <w:rFonts w:cs="Arial"/>
          <w:lang w:val="en-US"/>
        </w:rPr>
      </w:pPr>
    </w:p>
    <w:p w14:paraId="04140827" w14:textId="77777777" w:rsidR="00867AE2" w:rsidRDefault="00DB10EC" w:rsidP="00867AE2">
      <w:pPr>
        <w:keepNext/>
        <w:tabs>
          <w:tab w:val="right" w:pos="9781"/>
          <w:tab w:val="right" w:pos="9923"/>
        </w:tabs>
        <w:jc w:val="center"/>
      </w:pPr>
      <w:r w:rsidRPr="00CE0C82">
        <w:rPr>
          <w:noProof/>
        </w:rPr>
        <w:drawing>
          <wp:inline distT="0" distB="0" distL="0" distR="0" wp14:anchorId="49B9CE4E" wp14:editId="19C444A7">
            <wp:extent cx="5561763" cy="2753249"/>
            <wp:effectExtent l="0" t="0" r="1270" b="9525"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8" t="6467" r="7066" b="12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722" cy="275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5BCF" w14:textId="3FE1F3DE" w:rsidR="006A053C" w:rsidRDefault="00867AE2" w:rsidP="00867AE2">
      <w:pPr>
        <w:pStyle w:val="Beschriftung"/>
        <w:jc w:val="center"/>
        <w:rPr>
          <w:rFonts w:cs="Arial"/>
          <w:b/>
          <w:bCs/>
          <w:i/>
          <w:noProof/>
          <w:color w:val="943634"/>
          <w:lang w:val="en-US"/>
        </w:rPr>
        <w:sectPr w:rsidR="006A053C" w:rsidSect="00DB10EC">
          <w:pgSz w:w="11907" w:h="16840" w:code="9"/>
          <w:pgMar w:top="1418" w:right="567" w:bottom="851" w:left="1134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1A157C">
        <w:rPr>
          <w:noProof/>
        </w:rPr>
        <w:t>3</w:t>
      </w:r>
      <w:r>
        <w:fldChar w:fldCharType="end"/>
      </w:r>
      <w:r>
        <w:t xml:space="preserve"> - Data Model (PBI)</w:t>
      </w:r>
    </w:p>
    <w:p w14:paraId="1F2495F3" w14:textId="77777777" w:rsidR="001D4258" w:rsidRPr="0060678A" w:rsidRDefault="00E5301A" w:rsidP="001D4258">
      <w:pPr>
        <w:pStyle w:val="berschrift1"/>
        <w:numPr>
          <w:ilvl w:val="0"/>
          <w:numId w:val="32"/>
        </w:numPr>
        <w:rPr>
          <w:rFonts w:ascii="Arial" w:hAnsi="Arial" w:cs="Arial"/>
          <w:lang w:val="en-US"/>
        </w:rPr>
      </w:pPr>
      <w:bookmarkStart w:id="16" w:name="_Toc224059554"/>
      <w:r>
        <w:rPr>
          <w:rFonts w:ascii="Arial" w:hAnsi="Arial" w:cs="Arial"/>
          <w:lang w:val="en-US"/>
        </w:rPr>
        <w:lastRenderedPageBreak/>
        <w:t>ETL Concept</w:t>
      </w:r>
      <w:bookmarkEnd w:id="16"/>
    </w:p>
    <w:p w14:paraId="6C30BF6D" w14:textId="77777777" w:rsidR="003113BE" w:rsidRPr="003113BE" w:rsidRDefault="003113BE" w:rsidP="003113BE">
      <w:pPr>
        <w:pStyle w:val="berschrift2"/>
      </w:pPr>
      <w:bookmarkStart w:id="17" w:name="_Toc224059555"/>
      <w:r>
        <w:t>Data Map</w:t>
      </w:r>
      <w:bookmarkEnd w:id="17"/>
    </w:p>
    <w:p w14:paraId="3A567C5C" w14:textId="77777777" w:rsidR="00AA6148" w:rsidRDefault="00AA6148" w:rsidP="00867AE2">
      <w:pPr>
        <w:keepNext/>
        <w:jc w:val="left"/>
      </w:pPr>
      <w:r>
        <w:rPr>
          <w:noProof/>
        </w:rPr>
        <w:drawing>
          <wp:inline distT="0" distB="0" distL="0" distR="0" wp14:anchorId="6469F7CA" wp14:editId="40A142F3">
            <wp:extent cx="8636558" cy="4692580"/>
            <wp:effectExtent l="0" t="0" r="0" b="0"/>
            <wp:docPr id="4829833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" t="1652" r="1109" b="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5626" cy="471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CA386" w14:textId="578151A8" w:rsidR="003113BE" w:rsidRDefault="00AA6148" w:rsidP="00AA6148">
      <w:pPr>
        <w:pStyle w:val="Beschriftung"/>
        <w:jc w:val="left"/>
        <w:rPr>
          <w:rFonts w:cs="Arial"/>
        </w:r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1A157C">
        <w:rPr>
          <w:noProof/>
        </w:rPr>
        <w:t>4</w:t>
      </w:r>
      <w:r>
        <w:fldChar w:fldCharType="end"/>
      </w:r>
      <w:r>
        <w:t xml:space="preserve"> - Data Map</w:t>
      </w:r>
    </w:p>
    <w:p w14:paraId="0732E6AC" w14:textId="77777777" w:rsidR="006A053C" w:rsidRDefault="006A053C">
      <w:pPr>
        <w:jc w:val="left"/>
        <w:rPr>
          <w:rFonts w:cs="Arial"/>
          <w:lang w:val="en-US"/>
        </w:rPr>
        <w:sectPr w:rsidR="006A053C" w:rsidSect="006A053C">
          <w:pgSz w:w="16840" w:h="11907" w:orient="landscape" w:code="9"/>
          <w:pgMar w:top="1134" w:right="1418" w:bottom="567" w:left="851" w:header="567" w:footer="567" w:gutter="0"/>
          <w:paperSrc w:first="7"/>
          <w:cols w:space="720" w:equalWidth="0">
            <w:col w:w="10206"/>
          </w:cols>
          <w:titlePg/>
          <w:docGrid w:linePitch="326"/>
        </w:sectPr>
      </w:pPr>
    </w:p>
    <w:p w14:paraId="33016FE9" w14:textId="77777777" w:rsidR="003113BE" w:rsidRPr="0085643E" w:rsidRDefault="003113BE" w:rsidP="003113BE">
      <w:pPr>
        <w:pStyle w:val="berschrift2"/>
        <w:rPr>
          <w:lang w:val="en-GB"/>
        </w:rPr>
      </w:pPr>
      <w:bookmarkStart w:id="18" w:name="_Toc224059556"/>
      <w:r w:rsidRPr="0085643E">
        <w:rPr>
          <w:lang w:val="en-GB"/>
        </w:rPr>
        <w:lastRenderedPageBreak/>
        <w:t>ETL concept</w:t>
      </w:r>
      <w:bookmarkEnd w:id="18"/>
    </w:p>
    <w:p w14:paraId="592F0C78" w14:textId="77777777" w:rsidR="00256200" w:rsidRPr="0085643E" w:rsidRDefault="00256200" w:rsidP="00256200">
      <w:pPr>
        <w:rPr>
          <w:lang w:val="en-GB"/>
        </w:rPr>
      </w:pPr>
    </w:p>
    <w:p w14:paraId="7CFE34BA" w14:textId="77777777" w:rsidR="003113BE" w:rsidRPr="00AE1314" w:rsidRDefault="003113BE" w:rsidP="00AE1314">
      <w:pPr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Create a concept (e.g. sketch of flow diagram) for an ETL process that integrates sample data fom at least one source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. Describe each step in a few sentences/bullet points. Explain/show which step is conducted how (e.g. with which tool)</w:t>
      </w:r>
    </w:p>
    <w:p w14:paraId="3F39BB4E" w14:textId="77777777" w:rsidR="003113BE" w:rsidRPr="00AE1314" w:rsidRDefault="003113BE" w:rsidP="003113BE">
      <w:pPr>
        <w:numPr>
          <w:ilvl w:val="1"/>
          <w:numId w:val="37"/>
        </w:numPr>
        <w:spacing w:before="100" w:beforeAutospacing="1" w:after="100" w:afterAutospacing="1"/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For full points:</w:t>
      </w:r>
    </w:p>
    <w:p w14:paraId="24D38338" w14:textId="77777777" w:rsidR="003113BE" w:rsidRDefault="003113BE" w:rsidP="003113BE">
      <w:pPr>
        <w:numPr>
          <w:ilvl w:val="2"/>
          <w:numId w:val="37"/>
        </w:numPr>
        <w:spacing w:before="100" w:beforeAutospacing="1" w:after="100" w:afterAutospacing="1"/>
        <w:jc w:val="left"/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Consider </w:t>
      </w:r>
      <w:r w:rsidR="00784188">
        <w:rPr>
          <w:rFonts w:cs="Arial"/>
          <w:b/>
          <w:bCs/>
          <w:i/>
          <w:noProof/>
          <w:color w:val="943634"/>
          <w:sz w:val="20"/>
          <w:lang w:val="en-US"/>
        </w:rPr>
        <w:t>several</w:t>
      </w: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data quality aspect (a check or a correction task in the ETL process)</w:t>
      </w:r>
    </w:p>
    <w:p w14:paraId="091AA6C2" w14:textId="77777777" w:rsidR="001A157C" w:rsidRDefault="002F58E9" w:rsidP="001A157C">
      <w:pPr>
        <w:keepNext/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37916E23" wp14:editId="16069FD6">
            <wp:extent cx="2250219" cy="4144830"/>
            <wp:effectExtent l="19050" t="19050" r="17145" b="27305"/>
            <wp:docPr id="20382123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000" cy="416100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8ECE3" w14:textId="16D15AAF" w:rsidR="002F58E9" w:rsidRPr="00AE1314" w:rsidRDefault="001A157C" w:rsidP="001A157C">
      <w:pPr>
        <w:pStyle w:val="Beschriftung"/>
        <w:jc w:val="center"/>
        <w:rPr>
          <w:rFonts w:cs="Arial"/>
          <w:b/>
          <w:bCs/>
          <w:i/>
          <w:noProof/>
          <w:color w:val="943634"/>
          <w:lang w:val="en-US"/>
        </w:r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Data Flow</w:t>
      </w:r>
    </w:p>
    <w:p w14:paraId="615DB3B0" w14:textId="77777777" w:rsidR="003113BE" w:rsidRDefault="003113BE" w:rsidP="00E5301A">
      <w:pPr>
        <w:pStyle w:val="berschrift1"/>
      </w:pPr>
      <w:bookmarkStart w:id="19" w:name="_Toc224059557"/>
      <w:r>
        <w:t>ETL implementation</w:t>
      </w:r>
      <w:bookmarkEnd w:id="19"/>
    </w:p>
    <w:p w14:paraId="62C3578E" w14:textId="77777777" w:rsidR="00256200" w:rsidRPr="00256200" w:rsidRDefault="00256200" w:rsidP="00256200">
      <w:pPr>
        <w:rPr>
          <w:lang w:val="de-AT"/>
        </w:rPr>
      </w:pPr>
    </w:p>
    <w:p w14:paraId="7B02BCA5" w14:textId="77777777" w:rsidR="003113BE" w:rsidRDefault="003113BE" w:rsidP="003113BE">
      <w:pPr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>Insert screenshots and short descriptions of the implemented ETL process here.</w:t>
      </w:r>
    </w:p>
    <w:p w14:paraId="330C12E2" w14:textId="77777777" w:rsidR="0082505E" w:rsidRPr="003113BE" w:rsidRDefault="0082505E" w:rsidP="003113BE">
      <w:pPr>
        <w:rPr>
          <w:lang w:val="en-GB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Important: insert screenshots of the filled tables 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of your database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after executing the process (e.g. table-&gt;select top x rows), for all dimension tables and the fact table.</w:t>
      </w:r>
    </w:p>
    <w:p w14:paraId="713D3533" w14:textId="77777777" w:rsidR="003113BE" w:rsidRPr="003113BE" w:rsidRDefault="003113BE" w:rsidP="003113BE">
      <w:pPr>
        <w:rPr>
          <w:lang w:val="en-GB"/>
        </w:rPr>
      </w:pPr>
    </w:p>
    <w:p w14:paraId="542EE235" w14:textId="77777777" w:rsidR="003113BE" w:rsidRDefault="003113BE">
      <w:pPr>
        <w:jc w:val="left"/>
        <w:rPr>
          <w:rFonts w:cs="Arial"/>
          <w:lang w:val="en-GB"/>
        </w:rPr>
      </w:pPr>
    </w:p>
    <w:p w14:paraId="25A8EEB0" w14:textId="77777777" w:rsidR="00AE1314" w:rsidRDefault="00BC621A" w:rsidP="00AE1314">
      <w:pPr>
        <w:pStyle w:val="berschrift1"/>
      </w:pPr>
      <w:bookmarkStart w:id="20" w:name="_Toc224059558"/>
      <w:r>
        <w:t>Data modelling and</w:t>
      </w:r>
      <w:r w:rsidR="00AE1314">
        <w:t xml:space="preserve"> BI</w:t>
      </w:r>
      <w:bookmarkEnd w:id="20"/>
    </w:p>
    <w:p w14:paraId="5CD98AD6" w14:textId="77777777" w:rsidR="00AE1314" w:rsidRDefault="00AE1314" w:rsidP="00AE1314">
      <w:pPr>
        <w:rPr>
          <w:lang w:val="de-AT"/>
        </w:rPr>
      </w:pPr>
    </w:p>
    <w:p w14:paraId="20B016BA" w14:textId="77777777" w:rsidR="00AE1314" w:rsidRPr="003113BE" w:rsidRDefault="00BC621A" w:rsidP="00AE1314">
      <w:pPr>
        <w:pStyle w:val="berschrift2"/>
      </w:pPr>
      <w:bookmarkStart w:id="21" w:name="_Toc224059559"/>
      <w:r>
        <w:lastRenderedPageBreak/>
        <w:t>Data modelling</w:t>
      </w:r>
      <w:bookmarkEnd w:id="21"/>
    </w:p>
    <w:p w14:paraId="1E648F06" w14:textId="77777777" w:rsidR="00AE1314" w:rsidRDefault="00AE1314" w:rsidP="00AE1314">
      <w:pPr>
        <w:jc w:val="left"/>
        <w:rPr>
          <w:rFonts w:cs="Arial"/>
        </w:rPr>
      </w:pPr>
    </w:p>
    <w:p w14:paraId="12CFAE87" w14:textId="77777777" w:rsidR="00AE1314" w:rsidRDefault="00AE1314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 w:rsidRPr="00AE1314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Insert 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a screenshot of </w:t>
      </w:r>
      <w:r w:rsidR="00BC621A">
        <w:rPr>
          <w:rFonts w:cs="Arial"/>
          <w:b/>
          <w:bCs/>
          <w:i/>
          <w:noProof/>
          <w:color w:val="943634"/>
          <w:sz w:val="20"/>
          <w:lang w:val="en-US"/>
        </w:rPr>
        <w:t>data model modelled in PowerBI</w:t>
      </w: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</w:t>
      </w:r>
    </w:p>
    <w:p w14:paraId="4467203F" w14:textId="77777777" w:rsidR="0082505E" w:rsidRPr="00AE1314" w:rsidRDefault="0082505E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 xml:space="preserve">Important: include screenshots for the configuration of all dimensions, including the created hierarchies if applicable. </w:t>
      </w:r>
    </w:p>
    <w:p w14:paraId="434CFB5C" w14:textId="77777777" w:rsidR="00AE1314" w:rsidRPr="00AE1314" w:rsidRDefault="00AE1314" w:rsidP="00AE1314">
      <w:pPr>
        <w:rPr>
          <w:lang w:val="en-US"/>
        </w:rPr>
      </w:pPr>
    </w:p>
    <w:p w14:paraId="7B53D687" w14:textId="77777777" w:rsidR="00AE1D12" w:rsidRDefault="00AE1D12" w:rsidP="00AE1314">
      <w:pPr>
        <w:tabs>
          <w:tab w:val="right" w:pos="9781"/>
          <w:tab w:val="right" w:pos="9923"/>
        </w:tabs>
        <w:rPr>
          <w:rFonts w:cs="Arial"/>
          <w:b/>
          <w:bCs/>
          <w:i/>
          <w:noProof/>
          <w:color w:val="943634"/>
          <w:sz w:val="20"/>
          <w:lang w:val="en-US"/>
        </w:rPr>
      </w:pPr>
    </w:p>
    <w:p w14:paraId="5A59FEA4" w14:textId="77777777" w:rsidR="00AE1314" w:rsidRPr="00AE1314" w:rsidRDefault="00AE1314" w:rsidP="00AE1314">
      <w:pPr>
        <w:rPr>
          <w:lang w:val="en-GB"/>
        </w:rPr>
      </w:pPr>
    </w:p>
    <w:p w14:paraId="498AAE52" w14:textId="77777777" w:rsidR="00AE1D12" w:rsidRDefault="00AE1D12" w:rsidP="00E5301A">
      <w:pPr>
        <w:pStyle w:val="berschrift1"/>
      </w:pPr>
      <w:bookmarkStart w:id="22" w:name="_Toc224059560"/>
      <w:r>
        <w:t>BI Implementation</w:t>
      </w:r>
      <w:bookmarkEnd w:id="22"/>
    </w:p>
    <w:p w14:paraId="684E6A56" w14:textId="77777777" w:rsidR="00AE1D12" w:rsidRPr="00AE1D12" w:rsidRDefault="00AE1D12" w:rsidP="00AE1D12">
      <w:pPr>
        <w:rPr>
          <w:lang w:val="en-GB"/>
        </w:rPr>
      </w:pPr>
      <w:r>
        <w:rPr>
          <w:rFonts w:cs="Arial"/>
          <w:b/>
          <w:bCs/>
          <w:i/>
          <w:noProof/>
          <w:color w:val="943634"/>
          <w:sz w:val="20"/>
          <w:lang w:val="en-US"/>
        </w:rPr>
        <w:t>Present your BI implementation with a few screenshots, list your questions from section 2 and the answers to those questions.</w:t>
      </w:r>
      <w:r w:rsidR="00AA057A">
        <w:rPr>
          <w:rFonts w:cs="Arial"/>
          <w:b/>
          <w:bCs/>
          <w:i/>
          <w:noProof/>
          <w:color w:val="943634"/>
          <w:sz w:val="20"/>
          <w:lang w:val="en-US"/>
        </w:rPr>
        <w:t xml:space="preserve"> The screenshots should show that drill-down is supported.</w:t>
      </w:r>
    </w:p>
    <w:p w14:paraId="23524A53" w14:textId="77777777" w:rsidR="00AE1314" w:rsidRPr="00AE1314" w:rsidRDefault="00AE1314" w:rsidP="00AE1314">
      <w:pPr>
        <w:rPr>
          <w:lang w:val="en-GB"/>
        </w:rPr>
      </w:pPr>
    </w:p>
    <w:p w14:paraId="26FA06E7" w14:textId="77777777" w:rsidR="003113BE" w:rsidRPr="003113BE" w:rsidRDefault="003113BE">
      <w:pPr>
        <w:jc w:val="left"/>
        <w:rPr>
          <w:rFonts w:cs="Arial"/>
          <w:lang w:val="en-GB"/>
        </w:rPr>
      </w:pPr>
    </w:p>
    <w:sectPr w:rsidR="003113BE" w:rsidRPr="003113BE" w:rsidSect="00DB10EC">
      <w:pgSz w:w="11907" w:h="16840" w:code="9"/>
      <w:pgMar w:top="1418" w:right="567" w:bottom="851" w:left="1134" w:header="567" w:footer="567" w:gutter="0"/>
      <w:paperSrc w:first="7"/>
      <w:cols w:space="720" w:equalWidth="0">
        <w:col w:w="10206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15D9" w14:textId="77777777" w:rsidR="00057CAD" w:rsidRDefault="00057CAD">
      <w:r>
        <w:separator/>
      </w:r>
    </w:p>
  </w:endnote>
  <w:endnote w:type="continuationSeparator" w:id="0">
    <w:p w14:paraId="0AB11E14" w14:textId="77777777" w:rsidR="00057CAD" w:rsidRDefault="00057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ele-GroteskNor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-Antiqu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Logo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ele-GroteskUlt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etaPlusBook-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-GroteskH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667E" w14:textId="77777777" w:rsidR="00CB12B8" w:rsidRDefault="00CB12B8" w:rsidP="003E1891">
    <w:pPr>
      <w:pStyle w:val="Fuzeile"/>
      <w:pBdr>
        <w:top w:val="none" w:sz="0" w:space="0" w:color="auto"/>
      </w:pBdr>
      <w:rPr>
        <w:rStyle w:val="Seitenzahl"/>
        <w:rFonts w:ascii="Arial" w:hAnsi="Arial"/>
        <w:sz w:val="18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0514B801" w14:textId="77777777" w:rsidTr="00152CD8">
      <w:trPr>
        <w:jc w:val="center"/>
      </w:trPr>
      <w:tc>
        <w:tcPr>
          <w:tcW w:w="864" w:type="dxa"/>
        </w:tcPr>
        <w:p w14:paraId="24C8C743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5911D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6B36A72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2AB66B24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333908F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2E18B64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6EB6D34E" w14:textId="77777777" w:rsidTr="00152CD8">
      <w:trPr>
        <w:trHeight w:val="188"/>
        <w:jc w:val="center"/>
      </w:trPr>
      <w:tc>
        <w:tcPr>
          <w:tcW w:w="864" w:type="dxa"/>
        </w:tcPr>
        <w:p w14:paraId="06E3B06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67F3B93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DB10EC">
            <w:rPr>
              <w:sz w:val="16"/>
              <w:szCs w:val="16"/>
            </w:rPr>
            <w:t>CD_citibike</w:t>
          </w:r>
        </w:p>
      </w:tc>
      <w:tc>
        <w:tcPr>
          <w:tcW w:w="2835" w:type="dxa"/>
        </w:tcPr>
        <w:p w14:paraId="0C160DC3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451AB8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2D360437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C4C85D4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1DE99368" w14:textId="77777777" w:rsidR="00DB10EC" w:rsidRPr="003F62B8" w:rsidRDefault="00DB10EC" w:rsidP="003E1891">
    <w:pPr>
      <w:pStyle w:val="Fuzeile"/>
      <w:pBdr>
        <w:top w:val="none" w:sz="0" w:space="0" w:color="auto"/>
      </w:pBdr>
      <w:rPr>
        <w:rStyle w:val="Seitenzahl"/>
        <w:rFonts w:ascii="Arial" w:hAnsi="Arial"/>
        <w:sz w:val="18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F1C3" w14:textId="77777777" w:rsidR="00CB12B8" w:rsidRDefault="00CB12B8">
    <w:pPr>
      <w:pStyle w:val="Fuzeile"/>
      <w:rPr>
        <w:rStyle w:val="Seitenzahl"/>
        <w:color w:val="0000FF"/>
        <w:lang w:val="de-DE"/>
      </w:rPr>
    </w:pPr>
  </w:p>
  <w:p w14:paraId="01C24C26" w14:textId="77777777" w:rsidR="00DB10EC" w:rsidRDefault="00DB10EC">
    <w:pPr>
      <w:pStyle w:val="Fuzeile"/>
      <w:rPr>
        <w:color w:val="0000FF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2FA8A0AA" w14:textId="77777777" w:rsidTr="00152CD8">
      <w:trPr>
        <w:jc w:val="center"/>
      </w:trPr>
      <w:tc>
        <w:tcPr>
          <w:tcW w:w="864" w:type="dxa"/>
        </w:tcPr>
        <w:p w14:paraId="5B759D1F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A199E0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53D15939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2158CD41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66C6FF84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7B456109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4568CA3B" w14:textId="77777777" w:rsidTr="00152CD8">
      <w:trPr>
        <w:trHeight w:val="188"/>
        <w:jc w:val="center"/>
      </w:trPr>
      <w:tc>
        <w:tcPr>
          <w:tcW w:w="864" w:type="dxa"/>
        </w:tcPr>
        <w:p w14:paraId="7328601D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6EFC27E0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DB10EC">
            <w:rPr>
              <w:sz w:val="16"/>
              <w:szCs w:val="16"/>
            </w:rPr>
            <w:t>CD_citibike</w:t>
          </w:r>
        </w:p>
      </w:tc>
      <w:tc>
        <w:tcPr>
          <w:tcW w:w="2835" w:type="dxa"/>
        </w:tcPr>
        <w:p w14:paraId="5A92B96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49E090F2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4725618A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01BCBDF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46FC632D" w14:textId="77777777" w:rsidR="00DB10EC" w:rsidRDefault="00DB10EC">
    <w:pPr>
      <w:pStyle w:val="Fuzeile"/>
      <w:rPr>
        <w:color w:val="0000FF"/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ADC9" w14:textId="77777777" w:rsidR="00DB10EC" w:rsidRDefault="00DB10EC" w:rsidP="00DB10EC">
    <w:pPr>
      <w:pStyle w:val="Fuzeile"/>
      <w:pBdr>
        <w:top w:val="none" w:sz="0" w:space="0" w:color="auto"/>
      </w:pBdr>
      <w:rPr>
        <w:color w:val="0000FF"/>
        <w:lang w:val="de-DE"/>
      </w:rPr>
    </w:pPr>
  </w:p>
  <w:tbl>
    <w:tblPr>
      <w:tblW w:w="893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64"/>
      <w:gridCol w:w="1688"/>
      <w:gridCol w:w="2835"/>
      <w:gridCol w:w="1559"/>
      <w:gridCol w:w="1276"/>
      <w:gridCol w:w="708"/>
    </w:tblGrid>
    <w:tr w:rsidR="00DB10EC" w:rsidRPr="003E1891" w14:paraId="1E3B655C" w14:textId="77777777" w:rsidTr="00152CD8">
      <w:trPr>
        <w:jc w:val="center"/>
      </w:trPr>
      <w:tc>
        <w:tcPr>
          <w:tcW w:w="864" w:type="dxa"/>
        </w:tcPr>
        <w:p w14:paraId="785DD56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Version</w:t>
          </w:r>
        </w:p>
      </w:tc>
      <w:tc>
        <w:tcPr>
          <w:tcW w:w="1688" w:type="dxa"/>
        </w:tcPr>
        <w:p w14:paraId="42CFD084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t>Aut</w:t>
          </w:r>
          <w:r>
            <w:rPr>
              <w:sz w:val="16"/>
              <w:szCs w:val="16"/>
            </w:rPr>
            <w:t>h</w:t>
          </w:r>
          <w:r w:rsidRPr="00045335">
            <w:rPr>
              <w:sz w:val="16"/>
              <w:szCs w:val="16"/>
            </w:rPr>
            <w:t>or</w:t>
          </w:r>
        </w:p>
      </w:tc>
      <w:tc>
        <w:tcPr>
          <w:tcW w:w="2835" w:type="dxa"/>
        </w:tcPr>
        <w:p w14:paraId="397F2F8C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Filename</w:t>
          </w:r>
        </w:p>
      </w:tc>
      <w:tc>
        <w:tcPr>
          <w:tcW w:w="1559" w:type="dxa"/>
          <w:tcMar>
            <w:left w:w="57" w:type="dxa"/>
            <w:right w:w="57" w:type="dxa"/>
          </w:tcMar>
        </w:tcPr>
        <w:p w14:paraId="5F4FCE4C" w14:textId="77777777" w:rsidR="00DB10EC" w:rsidRPr="00045335" w:rsidRDefault="00DB10EC" w:rsidP="00DB10EC">
          <w:pPr>
            <w:pStyle w:val="Fuzeile"/>
            <w:ind w:left="44"/>
            <w:rPr>
              <w:sz w:val="16"/>
              <w:szCs w:val="16"/>
            </w:rPr>
          </w:pPr>
          <w:r>
            <w:rPr>
              <w:sz w:val="16"/>
              <w:szCs w:val="16"/>
            </w:rPr>
            <w:t>Last Change</w:t>
          </w:r>
        </w:p>
      </w:tc>
      <w:tc>
        <w:tcPr>
          <w:tcW w:w="1276" w:type="dxa"/>
        </w:tcPr>
        <w:p w14:paraId="13AA1B8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Print date</w:t>
          </w:r>
          <w:r w:rsidRPr="00045335">
            <w:rPr>
              <w:sz w:val="16"/>
              <w:szCs w:val="16"/>
            </w:rPr>
            <w:tab/>
          </w:r>
        </w:p>
      </w:tc>
      <w:tc>
        <w:tcPr>
          <w:tcW w:w="708" w:type="dxa"/>
        </w:tcPr>
        <w:p w14:paraId="7FEF667A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DB10EC" w:rsidRPr="003E1891" w14:paraId="66B8FF32" w14:textId="77777777" w:rsidTr="00152CD8">
      <w:trPr>
        <w:trHeight w:val="188"/>
        <w:jc w:val="center"/>
      </w:trPr>
      <w:tc>
        <w:tcPr>
          <w:tcW w:w="864" w:type="dxa"/>
        </w:tcPr>
        <w:p w14:paraId="67AC4AD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0.1</w:t>
          </w:r>
        </w:p>
      </w:tc>
      <w:tc>
        <w:tcPr>
          <w:tcW w:w="1688" w:type="dxa"/>
        </w:tcPr>
        <w:p w14:paraId="57BF304E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 w:rsidRPr="00DB10EC">
            <w:rPr>
              <w:sz w:val="16"/>
              <w:szCs w:val="16"/>
            </w:rPr>
            <w:t>CD_citibike</w:t>
          </w:r>
        </w:p>
      </w:tc>
      <w:tc>
        <w:tcPr>
          <w:tcW w:w="2835" w:type="dxa"/>
        </w:tcPr>
        <w:p w14:paraId="5CAD0E41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Citibike_0_1.docx</w:t>
          </w:r>
        </w:p>
      </w:tc>
      <w:tc>
        <w:tcPr>
          <w:tcW w:w="1559" w:type="dxa"/>
        </w:tcPr>
        <w:p w14:paraId="7608BF5B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09.03.2026</w:t>
          </w:r>
        </w:p>
      </w:tc>
      <w:tc>
        <w:tcPr>
          <w:tcW w:w="1276" w:type="dxa"/>
        </w:tcPr>
        <w:p w14:paraId="48A20DE7" w14:textId="77777777" w:rsidR="00DB10EC" w:rsidRPr="00045335" w:rsidRDefault="00DB10EC" w:rsidP="00DB10EC">
          <w:pPr>
            <w:pStyle w:val="Fuzeile"/>
            <w:rPr>
              <w:sz w:val="16"/>
              <w:szCs w:val="16"/>
            </w:rPr>
          </w:pPr>
        </w:p>
      </w:tc>
      <w:tc>
        <w:tcPr>
          <w:tcW w:w="708" w:type="dxa"/>
        </w:tcPr>
        <w:p w14:paraId="0BFC3CE6" w14:textId="77777777" w:rsidR="00DB10EC" w:rsidRPr="00045335" w:rsidRDefault="00DB10EC" w:rsidP="00DB10EC">
          <w:pPr>
            <w:pStyle w:val="Fuzeile"/>
            <w:pBdr>
              <w:top w:val="none" w:sz="0" w:space="0" w:color="auto"/>
            </w:pBdr>
            <w:rPr>
              <w:sz w:val="16"/>
              <w:szCs w:val="16"/>
            </w:rPr>
          </w:pP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PAGE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  <w:r w:rsidRPr="00045335">
            <w:rPr>
              <w:sz w:val="16"/>
              <w:szCs w:val="16"/>
            </w:rPr>
            <w:t xml:space="preserve"> / </w:t>
          </w:r>
          <w:r w:rsidRPr="00045335">
            <w:rPr>
              <w:sz w:val="16"/>
              <w:szCs w:val="16"/>
            </w:rPr>
            <w:fldChar w:fldCharType="begin"/>
          </w:r>
          <w:r w:rsidRPr="00045335">
            <w:rPr>
              <w:sz w:val="16"/>
              <w:szCs w:val="16"/>
            </w:rPr>
            <w:instrText xml:space="preserve"> NUMPAGES </w:instrText>
          </w:r>
          <w:r w:rsidRPr="0004533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9</w:t>
          </w:r>
          <w:r w:rsidRPr="00045335">
            <w:rPr>
              <w:sz w:val="16"/>
              <w:szCs w:val="16"/>
            </w:rPr>
            <w:fldChar w:fldCharType="end"/>
          </w:r>
        </w:p>
      </w:tc>
    </w:tr>
  </w:tbl>
  <w:p w14:paraId="6223117B" w14:textId="77777777" w:rsidR="00DB10EC" w:rsidRDefault="00DB10EC" w:rsidP="00DB10EC">
    <w:pPr>
      <w:pStyle w:val="Fuzeile"/>
      <w:pBdr>
        <w:top w:val="none" w:sz="0" w:space="0" w:color="auto"/>
      </w:pBdr>
      <w:rPr>
        <w:color w:val="0000FF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FC5E" w14:textId="77777777" w:rsidR="00057CAD" w:rsidRDefault="00057CAD">
      <w:r>
        <w:separator/>
      </w:r>
    </w:p>
  </w:footnote>
  <w:footnote w:type="continuationSeparator" w:id="0">
    <w:p w14:paraId="3E5CBD94" w14:textId="77777777" w:rsidR="00057CAD" w:rsidRDefault="00057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4BB5" w14:textId="77777777" w:rsidR="00CB12B8" w:rsidRPr="00E36B06" w:rsidRDefault="00DB10EC" w:rsidP="00EC0805">
    <w:pPr>
      <w:pStyle w:val="Kopfzeile"/>
      <w:pBdr>
        <w:bottom w:val="single" w:sz="4" w:space="0" w:color="auto"/>
      </w:pBdr>
      <w:tabs>
        <w:tab w:val="right" w:pos="9922"/>
      </w:tabs>
      <w:spacing w:line="240" w:lineRule="auto"/>
      <w:jc w:val="center"/>
      <w:rPr>
        <w:rFonts w:cs="Arial"/>
        <w:szCs w:val="18"/>
      </w:rPr>
    </w:pPr>
    <w:r w:rsidRPr="00AF4013">
      <w:rPr>
        <w:rFonts w:cs="Arial"/>
        <w:noProof/>
        <w:sz w:val="44"/>
        <w:lang w:val="de-AT" w:eastAsia="de-AT"/>
      </w:rPr>
      <w:drawing>
        <wp:inline distT="0" distB="0" distL="0" distR="0" wp14:anchorId="5F7B068A" wp14:editId="0DB6CC74">
          <wp:extent cx="1350010" cy="350520"/>
          <wp:effectExtent l="0" t="0" r="0" b="0"/>
          <wp:docPr id="650773392" name="Bild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2B269D" w14:textId="77777777" w:rsidR="00CB12B8" w:rsidRPr="00271FF8" w:rsidRDefault="00C04519" w:rsidP="00D90B99">
    <w:pPr>
      <w:pStyle w:val="Kopfzeile"/>
      <w:pBdr>
        <w:bottom w:val="single" w:sz="4" w:space="0" w:color="auto"/>
      </w:pBdr>
      <w:tabs>
        <w:tab w:val="right" w:pos="9922"/>
      </w:tabs>
      <w:spacing w:line="240" w:lineRule="auto"/>
      <w:rPr>
        <w:color w:val="000000"/>
        <w:lang w:val="en-US"/>
      </w:rPr>
    </w:pPr>
    <w:r>
      <w:rPr>
        <w:color w:val="000000"/>
        <w:lang w:val="en-US"/>
      </w:rPr>
      <w:t>DWBI</w:t>
    </w:r>
    <w:r w:rsidR="00CB12B8">
      <w:rPr>
        <w:color w:val="000000"/>
        <w:lang w:val="en-US"/>
      </w:rPr>
      <w:t xml:space="preserve"> </w:t>
    </w:r>
    <w:r w:rsidR="005A68D5">
      <w:rPr>
        <w:color w:val="000000"/>
        <w:lang w:val="en-US"/>
      </w:rPr>
      <w:t>Case Study</w:t>
    </w:r>
    <w:r w:rsidR="00CB12B8" w:rsidRPr="00271FF8">
      <w:rPr>
        <w:color w:val="000000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0FD3" w14:textId="77777777" w:rsidR="00CB12B8" w:rsidRDefault="00CB12B8">
    <w:pPr>
      <w:pStyle w:val="Kopfzeile"/>
      <w:rPr>
        <w:color w:val="0000FF"/>
      </w:rPr>
    </w:pPr>
    <w:r>
      <w:rPr>
        <w:color w:val="0000FF"/>
      </w:rPr>
      <w:t>Projektmanagementhandbuch 1. Semester BWI</w:t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</w:r>
    <w:r>
      <w:rPr>
        <w:color w:val="0000FF"/>
      </w:rPr>
      <w:tab/>
      <w:t>Fallstudie 1</w:t>
    </w:r>
  </w:p>
  <w:p w14:paraId="4DA41992" w14:textId="77777777" w:rsidR="00CB12B8" w:rsidRDefault="00CB12B8">
    <w:pPr>
      <w:pStyle w:val="Kopfzeile"/>
      <w:pBdr>
        <w:bottom w:val="single" w:sz="4" w:space="1" w:color="auto"/>
      </w:pBdr>
      <w:rPr>
        <w:color w:val="0000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932F4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BAD2C1FC"/>
    <w:lvl w:ilvl="0">
      <w:start w:val="1"/>
      <w:numFmt w:val="decimal"/>
      <w:pStyle w:val="berschrift1"/>
      <w:lvlText w:val="%1"/>
      <w:lvlJc w:val="left"/>
      <w:pPr>
        <w:tabs>
          <w:tab w:val="num" w:pos="360"/>
        </w:tabs>
        <w:ind w:left="0" w:firstLine="0"/>
      </w:pPr>
      <w:rPr>
        <w:rFonts w:hint="default"/>
        <w:lang w:val="en-US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07E04A4"/>
    <w:multiLevelType w:val="hybridMultilevel"/>
    <w:tmpl w:val="3D428FEE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567BF"/>
    <w:multiLevelType w:val="hybridMultilevel"/>
    <w:tmpl w:val="5B22B050"/>
    <w:lvl w:ilvl="0" w:tplc="7C90454C">
      <w:start w:val="1"/>
      <w:numFmt w:val="decimal"/>
      <w:lvlText w:val="%1."/>
      <w:lvlJc w:val="left"/>
      <w:pPr>
        <w:ind w:left="720" w:hanging="360"/>
      </w:pPr>
      <w:rPr>
        <w:b/>
        <w:color w:val="943634"/>
        <w:sz w:val="20"/>
        <w:szCs w:val="20"/>
      </w:rPr>
    </w:lvl>
    <w:lvl w:ilvl="1" w:tplc="11461520">
      <w:start w:val="1"/>
      <w:numFmt w:val="lowerLetter"/>
      <w:lvlText w:val="%2."/>
      <w:lvlJc w:val="left"/>
      <w:pPr>
        <w:ind w:left="1440" w:hanging="360"/>
      </w:pPr>
      <w:rPr>
        <w:b/>
        <w:color w:val="943634"/>
        <w:sz w:val="20"/>
        <w:szCs w:val="20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D17BE"/>
    <w:multiLevelType w:val="singleLevel"/>
    <w:tmpl w:val="5E14A53A"/>
    <w:lvl w:ilvl="0">
      <w:start w:val="1"/>
      <w:numFmt w:val="bullet"/>
      <w:pStyle w:val="Aufzhlungszeiche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D192624"/>
    <w:multiLevelType w:val="multilevel"/>
    <w:tmpl w:val="F24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7A15"/>
    <w:multiLevelType w:val="hybridMultilevel"/>
    <w:tmpl w:val="09E4AACC"/>
    <w:lvl w:ilvl="0" w:tplc="45821A4C">
      <w:start w:val="1"/>
      <w:numFmt w:val="bullet"/>
      <w:lvlText w:val="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color w:val="3366FF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3366FF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5646A"/>
    <w:multiLevelType w:val="hybridMultilevel"/>
    <w:tmpl w:val="E6ACE076"/>
    <w:lvl w:ilvl="0" w:tplc="E07A5A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3634"/>
        <w:sz w:val="20"/>
        <w:szCs w:val="20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5497E"/>
    <w:multiLevelType w:val="singleLevel"/>
    <w:tmpl w:val="9E34AF52"/>
    <w:lvl w:ilvl="0">
      <w:start w:val="1"/>
      <w:numFmt w:val="bullet"/>
      <w:pStyle w:val="AA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4CC157F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1EEE4986"/>
    <w:multiLevelType w:val="singleLevel"/>
    <w:tmpl w:val="ABDCBA1E"/>
    <w:lvl w:ilvl="0">
      <w:start w:val="1"/>
      <w:numFmt w:val="bullet"/>
      <w:pStyle w:val="AbsatzReHA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FF52E90"/>
    <w:multiLevelType w:val="hybridMultilevel"/>
    <w:tmpl w:val="954E3A08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55933"/>
    <w:multiLevelType w:val="hybridMultilevel"/>
    <w:tmpl w:val="8446E700"/>
    <w:lvl w:ilvl="0" w:tplc="A81EF3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43634"/>
      </w:rPr>
    </w:lvl>
    <w:lvl w:ilvl="1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0019B5"/>
    <w:multiLevelType w:val="multilevel"/>
    <w:tmpl w:val="BCC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6566B"/>
    <w:multiLevelType w:val="hybridMultilevel"/>
    <w:tmpl w:val="0832DA7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97EAA"/>
    <w:multiLevelType w:val="hybridMultilevel"/>
    <w:tmpl w:val="3B9EA4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80B76"/>
    <w:multiLevelType w:val="hybridMultilevel"/>
    <w:tmpl w:val="EAE4AB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A0979"/>
    <w:multiLevelType w:val="hybridMultilevel"/>
    <w:tmpl w:val="DF043B3C"/>
    <w:lvl w:ilvl="0" w:tplc="E07A5A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943634"/>
        <w:sz w:val="20"/>
        <w:szCs w:val="20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C618CF"/>
    <w:multiLevelType w:val="hybridMultilevel"/>
    <w:tmpl w:val="D59653DC"/>
    <w:lvl w:ilvl="0" w:tplc="996EA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A3422"/>
    <w:multiLevelType w:val="hybridMultilevel"/>
    <w:tmpl w:val="BE9298A6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>
      <w:start w:val="1"/>
      <w:numFmt w:val="lowerRoman"/>
      <w:lvlText w:val="%3."/>
      <w:lvlJc w:val="right"/>
      <w:pPr>
        <w:ind w:left="2880" w:hanging="180"/>
      </w:pPr>
    </w:lvl>
    <w:lvl w:ilvl="3" w:tplc="0407000F">
      <w:start w:val="1"/>
      <w:numFmt w:val="decimal"/>
      <w:lvlText w:val="%4."/>
      <w:lvlJc w:val="left"/>
      <w:pPr>
        <w:ind w:left="3600" w:hanging="360"/>
      </w:pPr>
    </w:lvl>
    <w:lvl w:ilvl="4" w:tplc="04070019">
      <w:start w:val="1"/>
      <w:numFmt w:val="lowerLetter"/>
      <w:lvlText w:val="%5."/>
      <w:lvlJc w:val="left"/>
      <w:pPr>
        <w:ind w:left="4320" w:hanging="360"/>
      </w:pPr>
    </w:lvl>
    <w:lvl w:ilvl="5" w:tplc="0407001B">
      <w:start w:val="1"/>
      <w:numFmt w:val="lowerRoman"/>
      <w:lvlText w:val="%6."/>
      <w:lvlJc w:val="right"/>
      <w:pPr>
        <w:ind w:left="5040" w:hanging="180"/>
      </w:pPr>
    </w:lvl>
    <w:lvl w:ilvl="6" w:tplc="0407000F">
      <w:start w:val="1"/>
      <w:numFmt w:val="decimal"/>
      <w:lvlText w:val="%7."/>
      <w:lvlJc w:val="left"/>
      <w:pPr>
        <w:ind w:left="5760" w:hanging="360"/>
      </w:pPr>
    </w:lvl>
    <w:lvl w:ilvl="7" w:tplc="04070019">
      <w:start w:val="1"/>
      <w:numFmt w:val="lowerLetter"/>
      <w:lvlText w:val="%8."/>
      <w:lvlJc w:val="left"/>
      <w:pPr>
        <w:ind w:left="6480" w:hanging="360"/>
      </w:pPr>
    </w:lvl>
    <w:lvl w:ilvl="8" w:tplc="0407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0815BA"/>
    <w:multiLevelType w:val="hybridMultilevel"/>
    <w:tmpl w:val="6868C0B0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E506B"/>
    <w:multiLevelType w:val="hybridMultilevel"/>
    <w:tmpl w:val="CFC40C7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BA2A04"/>
    <w:multiLevelType w:val="multilevel"/>
    <w:tmpl w:val="2CE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32F70"/>
    <w:multiLevelType w:val="hybridMultilevel"/>
    <w:tmpl w:val="35541EE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9383F"/>
    <w:multiLevelType w:val="multilevel"/>
    <w:tmpl w:val="34E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8219B"/>
    <w:multiLevelType w:val="hybridMultilevel"/>
    <w:tmpl w:val="5C8E198C"/>
    <w:lvl w:ilvl="0" w:tplc="8CA62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3634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B0E9F"/>
    <w:multiLevelType w:val="multilevel"/>
    <w:tmpl w:val="D196F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E187B2D"/>
    <w:multiLevelType w:val="hybridMultilevel"/>
    <w:tmpl w:val="9F66B0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A4A3B"/>
    <w:multiLevelType w:val="hybridMultilevel"/>
    <w:tmpl w:val="ED686DCA"/>
    <w:lvl w:ilvl="0" w:tplc="0C070013">
      <w:start w:val="1"/>
      <w:numFmt w:val="upperRoman"/>
      <w:lvlText w:val="%1."/>
      <w:lvlJc w:val="right"/>
      <w:pPr>
        <w:ind w:left="1069" w:hanging="360"/>
      </w:pPr>
    </w:lvl>
    <w:lvl w:ilvl="1" w:tplc="0C070019" w:tentative="1">
      <w:start w:val="1"/>
      <w:numFmt w:val="lowerLetter"/>
      <w:lvlText w:val="%2."/>
      <w:lvlJc w:val="left"/>
      <w:pPr>
        <w:ind w:left="1789" w:hanging="360"/>
      </w:pPr>
    </w:lvl>
    <w:lvl w:ilvl="2" w:tplc="0C07001B" w:tentative="1">
      <w:start w:val="1"/>
      <w:numFmt w:val="lowerRoman"/>
      <w:lvlText w:val="%3."/>
      <w:lvlJc w:val="right"/>
      <w:pPr>
        <w:ind w:left="2509" w:hanging="180"/>
      </w:pPr>
    </w:lvl>
    <w:lvl w:ilvl="3" w:tplc="0C07000F" w:tentative="1">
      <w:start w:val="1"/>
      <w:numFmt w:val="decimal"/>
      <w:lvlText w:val="%4."/>
      <w:lvlJc w:val="left"/>
      <w:pPr>
        <w:ind w:left="3229" w:hanging="360"/>
      </w:pPr>
    </w:lvl>
    <w:lvl w:ilvl="4" w:tplc="0C070019" w:tentative="1">
      <w:start w:val="1"/>
      <w:numFmt w:val="lowerLetter"/>
      <w:lvlText w:val="%5."/>
      <w:lvlJc w:val="left"/>
      <w:pPr>
        <w:ind w:left="3949" w:hanging="360"/>
      </w:pPr>
    </w:lvl>
    <w:lvl w:ilvl="5" w:tplc="0C07001B" w:tentative="1">
      <w:start w:val="1"/>
      <w:numFmt w:val="lowerRoman"/>
      <w:lvlText w:val="%6."/>
      <w:lvlJc w:val="right"/>
      <w:pPr>
        <w:ind w:left="4669" w:hanging="180"/>
      </w:pPr>
    </w:lvl>
    <w:lvl w:ilvl="6" w:tplc="0C07000F" w:tentative="1">
      <w:start w:val="1"/>
      <w:numFmt w:val="decimal"/>
      <w:lvlText w:val="%7."/>
      <w:lvlJc w:val="left"/>
      <w:pPr>
        <w:ind w:left="5389" w:hanging="360"/>
      </w:pPr>
    </w:lvl>
    <w:lvl w:ilvl="7" w:tplc="0C070019" w:tentative="1">
      <w:start w:val="1"/>
      <w:numFmt w:val="lowerLetter"/>
      <w:lvlText w:val="%8."/>
      <w:lvlJc w:val="left"/>
      <w:pPr>
        <w:ind w:left="6109" w:hanging="360"/>
      </w:pPr>
    </w:lvl>
    <w:lvl w:ilvl="8" w:tplc="0C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455666"/>
    <w:multiLevelType w:val="hybridMultilevel"/>
    <w:tmpl w:val="BC34A8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15218"/>
    <w:multiLevelType w:val="singleLevel"/>
    <w:tmpl w:val="383CCA8E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79E929D9"/>
    <w:multiLevelType w:val="hybridMultilevel"/>
    <w:tmpl w:val="38FA3CB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2628517">
    <w:abstractNumId w:val="1"/>
  </w:num>
  <w:num w:numId="2" w16cid:durableId="989945932">
    <w:abstractNumId w:val="0"/>
  </w:num>
  <w:num w:numId="3" w16cid:durableId="441804982">
    <w:abstractNumId w:val="11"/>
  </w:num>
  <w:num w:numId="4" w16cid:durableId="1445811591">
    <w:abstractNumId w:val="9"/>
  </w:num>
  <w:num w:numId="5" w16cid:durableId="1503230369">
    <w:abstractNumId w:val="31"/>
  </w:num>
  <w:num w:numId="6" w16cid:durableId="1706637937">
    <w:abstractNumId w:val="10"/>
  </w:num>
  <w:num w:numId="7" w16cid:durableId="1304234824">
    <w:abstractNumId w:val="5"/>
  </w:num>
  <w:num w:numId="8" w16cid:durableId="1919316679">
    <w:abstractNumId w:val="7"/>
  </w:num>
  <w:num w:numId="9" w16cid:durableId="474295356">
    <w:abstractNumId w:val="1"/>
  </w:num>
  <w:num w:numId="10" w16cid:durableId="858546290">
    <w:abstractNumId w:val="30"/>
  </w:num>
  <w:num w:numId="11" w16cid:durableId="989290571">
    <w:abstractNumId w:val="24"/>
  </w:num>
  <w:num w:numId="12" w16cid:durableId="1923373593">
    <w:abstractNumId w:val="16"/>
  </w:num>
  <w:num w:numId="13" w16cid:durableId="735250655">
    <w:abstractNumId w:val="21"/>
  </w:num>
  <w:num w:numId="14" w16cid:durableId="146754122">
    <w:abstractNumId w:val="1"/>
  </w:num>
  <w:num w:numId="15" w16cid:durableId="1329210412">
    <w:abstractNumId w:val="1"/>
  </w:num>
  <w:num w:numId="16" w16cid:durableId="1714889040">
    <w:abstractNumId w:val="1"/>
  </w:num>
  <w:num w:numId="17" w16cid:durableId="737825234">
    <w:abstractNumId w:val="27"/>
  </w:num>
  <w:num w:numId="18" w16cid:durableId="732775511">
    <w:abstractNumId w:val="1"/>
  </w:num>
  <w:num w:numId="19" w16cid:durableId="45376093">
    <w:abstractNumId w:val="32"/>
  </w:num>
  <w:num w:numId="20" w16cid:durableId="1166897490">
    <w:abstractNumId w:val="1"/>
  </w:num>
  <w:num w:numId="21" w16cid:durableId="644161393">
    <w:abstractNumId w:val="1"/>
  </w:num>
  <w:num w:numId="22" w16cid:durableId="1654287738">
    <w:abstractNumId w:val="19"/>
  </w:num>
  <w:num w:numId="23" w16cid:durableId="723139063">
    <w:abstractNumId w:val="12"/>
  </w:num>
  <w:num w:numId="24" w16cid:durableId="40055194">
    <w:abstractNumId w:val="3"/>
  </w:num>
  <w:num w:numId="25" w16cid:durableId="635180360">
    <w:abstractNumId w:val="26"/>
  </w:num>
  <w:num w:numId="26" w16cid:durableId="623578957">
    <w:abstractNumId w:val="18"/>
  </w:num>
  <w:num w:numId="27" w16cid:durableId="937711954">
    <w:abstractNumId w:val="8"/>
  </w:num>
  <w:num w:numId="28" w16cid:durableId="1513106856">
    <w:abstractNumId w:val="4"/>
  </w:num>
  <w:num w:numId="29" w16cid:durableId="1374503354">
    <w:abstractNumId w:val="17"/>
  </w:num>
  <w:num w:numId="30" w16cid:durableId="947732971">
    <w:abstractNumId w:val="15"/>
  </w:num>
  <w:num w:numId="31" w16cid:durableId="663242087">
    <w:abstractNumId w:val="29"/>
  </w:num>
  <w:num w:numId="32" w16cid:durableId="1148667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2611752">
    <w:abstractNumId w:val="13"/>
  </w:num>
  <w:num w:numId="34" w16cid:durableId="21454675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14866305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6" w16cid:durableId="1035620232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37" w16cid:durableId="1685865695">
    <w:abstractNumId w:val="25"/>
  </w:num>
  <w:num w:numId="38" w16cid:durableId="1496797147">
    <w:abstractNumId w:val="23"/>
  </w:num>
  <w:num w:numId="39" w16cid:durableId="1513839710">
    <w:abstractNumId w:val="14"/>
  </w:num>
  <w:num w:numId="40" w16cid:durableId="1189297754">
    <w:abstractNumId w:val="6"/>
  </w:num>
  <w:num w:numId="41" w16cid:durableId="13636738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8292665">
    <w:abstractNumId w:val="28"/>
  </w:num>
  <w:num w:numId="43" w16cid:durableId="11067292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de-DE" w:vendorID="9" w:dllVersion="512" w:checkStyle="1"/>
  <w:activeWritingStyle w:appName="MSWord" w:lang="it-IT" w:vendorID="3" w:dllVersion="517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91"/>
    <w:rsid w:val="00003772"/>
    <w:rsid w:val="0000467B"/>
    <w:rsid w:val="00004699"/>
    <w:rsid w:val="00013B07"/>
    <w:rsid w:val="00021A49"/>
    <w:rsid w:val="0002512A"/>
    <w:rsid w:val="0002670E"/>
    <w:rsid w:val="00026EDF"/>
    <w:rsid w:val="00027A64"/>
    <w:rsid w:val="00033FD1"/>
    <w:rsid w:val="00041FE2"/>
    <w:rsid w:val="00042C29"/>
    <w:rsid w:val="000446C3"/>
    <w:rsid w:val="00045335"/>
    <w:rsid w:val="00046327"/>
    <w:rsid w:val="00050B91"/>
    <w:rsid w:val="00056A17"/>
    <w:rsid w:val="00057CAD"/>
    <w:rsid w:val="000669FD"/>
    <w:rsid w:val="00066F4D"/>
    <w:rsid w:val="0007179F"/>
    <w:rsid w:val="00076B5E"/>
    <w:rsid w:val="000805FC"/>
    <w:rsid w:val="000806B0"/>
    <w:rsid w:val="000861EA"/>
    <w:rsid w:val="000861F5"/>
    <w:rsid w:val="0008695C"/>
    <w:rsid w:val="00087153"/>
    <w:rsid w:val="000957B9"/>
    <w:rsid w:val="00095EBA"/>
    <w:rsid w:val="000960D2"/>
    <w:rsid w:val="000A34EA"/>
    <w:rsid w:val="000B4034"/>
    <w:rsid w:val="000C0B96"/>
    <w:rsid w:val="000C7592"/>
    <w:rsid w:val="000D1225"/>
    <w:rsid w:val="000D4E5F"/>
    <w:rsid w:val="000D7C90"/>
    <w:rsid w:val="000E1D84"/>
    <w:rsid w:val="000E7012"/>
    <w:rsid w:val="000E7AB3"/>
    <w:rsid w:val="000F14B1"/>
    <w:rsid w:val="000F59FE"/>
    <w:rsid w:val="000F736D"/>
    <w:rsid w:val="0010031E"/>
    <w:rsid w:val="0010222A"/>
    <w:rsid w:val="00103281"/>
    <w:rsid w:val="00103CA9"/>
    <w:rsid w:val="00106585"/>
    <w:rsid w:val="00116ADB"/>
    <w:rsid w:val="0011745B"/>
    <w:rsid w:val="00120C2D"/>
    <w:rsid w:val="00122CC0"/>
    <w:rsid w:val="001234B7"/>
    <w:rsid w:val="0014260C"/>
    <w:rsid w:val="00145077"/>
    <w:rsid w:val="00146C82"/>
    <w:rsid w:val="0014758F"/>
    <w:rsid w:val="00151309"/>
    <w:rsid w:val="001557CE"/>
    <w:rsid w:val="00157F9F"/>
    <w:rsid w:val="00161970"/>
    <w:rsid w:val="00166EBB"/>
    <w:rsid w:val="00170378"/>
    <w:rsid w:val="0017075D"/>
    <w:rsid w:val="001707BA"/>
    <w:rsid w:val="00173704"/>
    <w:rsid w:val="00177A2F"/>
    <w:rsid w:val="00177B16"/>
    <w:rsid w:val="0018110F"/>
    <w:rsid w:val="0018182C"/>
    <w:rsid w:val="00183A95"/>
    <w:rsid w:val="00184771"/>
    <w:rsid w:val="001909F7"/>
    <w:rsid w:val="00192CC9"/>
    <w:rsid w:val="00192D84"/>
    <w:rsid w:val="00197A20"/>
    <w:rsid w:val="001A157C"/>
    <w:rsid w:val="001A2B2A"/>
    <w:rsid w:val="001B28DC"/>
    <w:rsid w:val="001C2D60"/>
    <w:rsid w:val="001C43A1"/>
    <w:rsid w:val="001D4258"/>
    <w:rsid w:val="001E00D4"/>
    <w:rsid w:val="001E108A"/>
    <w:rsid w:val="001E21E5"/>
    <w:rsid w:val="001E3FCE"/>
    <w:rsid w:val="001E5BBE"/>
    <w:rsid w:val="001E629A"/>
    <w:rsid w:val="001E6D0A"/>
    <w:rsid w:val="001F27FA"/>
    <w:rsid w:val="00205575"/>
    <w:rsid w:val="002067EE"/>
    <w:rsid w:val="00214EB9"/>
    <w:rsid w:val="00215FF2"/>
    <w:rsid w:val="00224551"/>
    <w:rsid w:val="00232BA2"/>
    <w:rsid w:val="00236406"/>
    <w:rsid w:val="00240B51"/>
    <w:rsid w:val="002451F0"/>
    <w:rsid w:val="00245E96"/>
    <w:rsid w:val="00246E9C"/>
    <w:rsid w:val="002508D8"/>
    <w:rsid w:val="00256200"/>
    <w:rsid w:val="00256F81"/>
    <w:rsid w:val="002571A9"/>
    <w:rsid w:val="0026122F"/>
    <w:rsid w:val="002630F3"/>
    <w:rsid w:val="002648D8"/>
    <w:rsid w:val="00266C15"/>
    <w:rsid w:val="00271FF8"/>
    <w:rsid w:val="00275A08"/>
    <w:rsid w:val="00281CD9"/>
    <w:rsid w:val="00283E12"/>
    <w:rsid w:val="00292EC3"/>
    <w:rsid w:val="002948CF"/>
    <w:rsid w:val="00295C46"/>
    <w:rsid w:val="002A242E"/>
    <w:rsid w:val="002A2E9D"/>
    <w:rsid w:val="002B1208"/>
    <w:rsid w:val="002B7088"/>
    <w:rsid w:val="002C408B"/>
    <w:rsid w:val="002C60BF"/>
    <w:rsid w:val="002D28D3"/>
    <w:rsid w:val="002D3E0D"/>
    <w:rsid w:val="002D602A"/>
    <w:rsid w:val="002F0017"/>
    <w:rsid w:val="002F2BBB"/>
    <w:rsid w:val="002F50BB"/>
    <w:rsid w:val="002F58E9"/>
    <w:rsid w:val="002F5F3B"/>
    <w:rsid w:val="00300CBD"/>
    <w:rsid w:val="00310148"/>
    <w:rsid w:val="003113BE"/>
    <w:rsid w:val="003156F4"/>
    <w:rsid w:val="00315EC6"/>
    <w:rsid w:val="00322438"/>
    <w:rsid w:val="003249A6"/>
    <w:rsid w:val="0032545F"/>
    <w:rsid w:val="0033412F"/>
    <w:rsid w:val="00335C8E"/>
    <w:rsid w:val="00343DA2"/>
    <w:rsid w:val="00350E41"/>
    <w:rsid w:val="00357F39"/>
    <w:rsid w:val="003649BB"/>
    <w:rsid w:val="003750B4"/>
    <w:rsid w:val="00381160"/>
    <w:rsid w:val="003815D9"/>
    <w:rsid w:val="00385086"/>
    <w:rsid w:val="00387C21"/>
    <w:rsid w:val="00387D8D"/>
    <w:rsid w:val="00396F68"/>
    <w:rsid w:val="0039706A"/>
    <w:rsid w:val="003A192B"/>
    <w:rsid w:val="003A1A5D"/>
    <w:rsid w:val="003A3A60"/>
    <w:rsid w:val="003A7A66"/>
    <w:rsid w:val="003B1486"/>
    <w:rsid w:val="003B64A9"/>
    <w:rsid w:val="003B7EAE"/>
    <w:rsid w:val="003D46A6"/>
    <w:rsid w:val="003E1891"/>
    <w:rsid w:val="003E241B"/>
    <w:rsid w:val="003F1375"/>
    <w:rsid w:val="003F4B51"/>
    <w:rsid w:val="003F61F4"/>
    <w:rsid w:val="003F62B8"/>
    <w:rsid w:val="00407DDB"/>
    <w:rsid w:val="00424FD4"/>
    <w:rsid w:val="004334BC"/>
    <w:rsid w:val="0044526D"/>
    <w:rsid w:val="00445AFA"/>
    <w:rsid w:val="0044630F"/>
    <w:rsid w:val="00451695"/>
    <w:rsid w:val="00452BC1"/>
    <w:rsid w:val="004665C1"/>
    <w:rsid w:val="0047182B"/>
    <w:rsid w:val="004757E1"/>
    <w:rsid w:val="00482693"/>
    <w:rsid w:val="0048329E"/>
    <w:rsid w:val="004842A5"/>
    <w:rsid w:val="00490092"/>
    <w:rsid w:val="004A51DE"/>
    <w:rsid w:val="004A63F6"/>
    <w:rsid w:val="004B12C4"/>
    <w:rsid w:val="004C0B65"/>
    <w:rsid w:val="004D0B52"/>
    <w:rsid w:val="004D3351"/>
    <w:rsid w:val="004D3DCB"/>
    <w:rsid w:val="004E0855"/>
    <w:rsid w:val="004E47A6"/>
    <w:rsid w:val="004E4945"/>
    <w:rsid w:val="004E6F5E"/>
    <w:rsid w:val="004F0094"/>
    <w:rsid w:val="004F135E"/>
    <w:rsid w:val="004F7815"/>
    <w:rsid w:val="0050034D"/>
    <w:rsid w:val="00501D97"/>
    <w:rsid w:val="00502923"/>
    <w:rsid w:val="005075FA"/>
    <w:rsid w:val="0051186E"/>
    <w:rsid w:val="005136E9"/>
    <w:rsid w:val="00515EE0"/>
    <w:rsid w:val="00516B80"/>
    <w:rsid w:val="00520CC9"/>
    <w:rsid w:val="00524A6E"/>
    <w:rsid w:val="00525B06"/>
    <w:rsid w:val="00535651"/>
    <w:rsid w:val="005374A8"/>
    <w:rsid w:val="005374E7"/>
    <w:rsid w:val="00540874"/>
    <w:rsid w:val="00543CDF"/>
    <w:rsid w:val="00545C6D"/>
    <w:rsid w:val="00545D51"/>
    <w:rsid w:val="00554959"/>
    <w:rsid w:val="00555469"/>
    <w:rsid w:val="005577FD"/>
    <w:rsid w:val="00560210"/>
    <w:rsid w:val="0056323D"/>
    <w:rsid w:val="00571C91"/>
    <w:rsid w:val="0057266E"/>
    <w:rsid w:val="00575FB8"/>
    <w:rsid w:val="00586F1F"/>
    <w:rsid w:val="00590875"/>
    <w:rsid w:val="00592BBC"/>
    <w:rsid w:val="00593FFD"/>
    <w:rsid w:val="005941FB"/>
    <w:rsid w:val="00595FCD"/>
    <w:rsid w:val="00597062"/>
    <w:rsid w:val="005A34F0"/>
    <w:rsid w:val="005A4107"/>
    <w:rsid w:val="005A68D5"/>
    <w:rsid w:val="005A7F47"/>
    <w:rsid w:val="005B2131"/>
    <w:rsid w:val="005B6C6C"/>
    <w:rsid w:val="005C50CB"/>
    <w:rsid w:val="005C5BE9"/>
    <w:rsid w:val="005C67A6"/>
    <w:rsid w:val="005D519B"/>
    <w:rsid w:val="005D5D9E"/>
    <w:rsid w:val="005D6CC0"/>
    <w:rsid w:val="005E0977"/>
    <w:rsid w:val="005E1A9D"/>
    <w:rsid w:val="005F0110"/>
    <w:rsid w:val="005F45BB"/>
    <w:rsid w:val="005F7038"/>
    <w:rsid w:val="005F7130"/>
    <w:rsid w:val="0060174D"/>
    <w:rsid w:val="00604787"/>
    <w:rsid w:val="00605508"/>
    <w:rsid w:val="0060678A"/>
    <w:rsid w:val="00612585"/>
    <w:rsid w:val="0061417C"/>
    <w:rsid w:val="00622875"/>
    <w:rsid w:val="00623952"/>
    <w:rsid w:val="00632C6D"/>
    <w:rsid w:val="00634C51"/>
    <w:rsid w:val="00640908"/>
    <w:rsid w:val="00645B55"/>
    <w:rsid w:val="00652131"/>
    <w:rsid w:val="00653122"/>
    <w:rsid w:val="00653990"/>
    <w:rsid w:val="00657E67"/>
    <w:rsid w:val="00664CAD"/>
    <w:rsid w:val="006709DE"/>
    <w:rsid w:val="0067185D"/>
    <w:rsid w:val="0067457E"/>
    <w:rsid w:val="00675A1C"/>
    <w:rsid w:val="00675B63"/>
    <w:rsid w:val="00676961"/>
    <w:rsid w:val="00677070"/>
    <w:rsid w:val="00677DA3"/>
    <w:rsid w:val="006847C3"/>
    <w:rsid w:val="00685C25"/>
    <w:rsid w:val="0069008A"/>
    <w:rsid w:val="00690593"/>
    <w:rsid w:val="00691152"/>
    <w:rsid w:val="006936CA"/>
    <w:rsid w:val="006961A8"/>
    <w:rsid w:val="006A053C"/>
    <w:rsid w:val="006A05A6"/>
    <w:rsid w:val="006A22BA"/>
    <w:rsid w:val="006A25E4"/>
    <w:rsid w:val="006A51C0"/>
    <w:rsid w:val="006B01E4"/>
    <w:rsid w:val="006B18F9"/>
    <w:rsid w:val="006B4015"/>
    <w:rsid w:val="006C386B"/>
    <w:rsid w:val="006C3DBD"/>
    <w:rsid w:val="006C3F66"/>
    <w:rsid w:val="006C75AA"/>
    <w:rsid w:val="006D0B8A"/>
    <w:rsid w:val="006D1469"/>
    <w:rsid w:val="006D24D3"/>
    <w:rsid w:val="006D6223"/>
    <w:rsid w:val="006E1928"/>
    <w:rsid w:val="006E5756"/>
    <w:rsid w:val="006E7F07"/>
    <w:rsid w:val="006F2258"/>
    <w:rsid w:val="006F3E12"/>
    <w:rsid w:val="006F6A08"/>
    <w:rsid w:val="00710621"/>
    <w:rsid w:val="00714A8B"/>
    <w:rsid w:val="007160E4"/>
    <w:rsid w:val="0072055C"/>
    <w:rsid w:val="007205F5"/>
    <w:rsid w:val="0072092F"/>
    <w:rsid w:val="007232C5"/>
    <w:rsid w:val="00731CC2"/>
    <w:rsid w:val="00736CD2"/>
    <w:rsid w:val="0074282B"/>
    <w:rsid w:val="007433A2"/>
    <w:rsid w:val="00744805"/>
    <w:rsid w:val="0074577F"/>
    <w:rsid w:val="007700E6"/>
    <w:rsid w:val="00770B1A"/>
    <w:rsid w:val="0077381A"/>
    <w:rsid w:val="007749B5"/>
    <w:rsid w:val="00782771"/>
    <w:rsid w:val="00784188"/>
    <w:rsid w:val="00785404"/>
    <w:rsid w:val="00787F2D"/>
    <w:rsid w:val="00795749"/>
    <w:rsid w:val="007B455B"/>
    <w:rsid w:val="007B4F8C"/>
    <w:rsid w:val="007C3F37"/>
    <w:rsid w:val="007C7660"/>
    <w:rsid w:val="007D3BB3"/>
    <w:rsid w:val="007D5A63"/>
    <w:rsid w:val="007D7F3C"/>
    <w:rsid w:val="007E4EBF"/>
    <w:rsid w:val="007E78A5"/>
    <w:rsid w:val="007F02BC"/>
    <w:rsid w:val="007F1437"/>
    <w:rsid w:val="007F2D5F"/>
    <w:rsid w:val="007F38F5"/>
    <w:rsid w:val="007F46CD"/>
    <w:rsid w:val="007F60C3"/>
    <w:rsid w:val="00800ACD"/>
    <w:rsid w:val="0080169C"/>
    <w:rsid w:val="00802ACA"/>
    <w:rsid w:val="0080499C"/>
    <w:rsid w:val="00805B04"/>
    <w:rsid w:val="008073D4"/>
    <w:rsid w:val="00814E2A"/>
    <w:rsid w:val="0081703C"/>
    <w:rsid w:val="0082505E"/>
    <w:rsid w:val="008253AC"/>
    <w:rsid w:val="008302A4"/>
    <w:rsid w:val="00831DFD"/>
    <w:rsid w:val="00835D57"/>
    <w:rsid w:val="00843CB9"/>
    <w:rsid w:val="008534FF"/>
    <w:rsid w:val="0085643E"/>
    <w:rsid w:val="008612A3"/>
    <w:rsid w:val="00861F75"/>
    <w:rsid w:val="00862A38"/>
    <w:rsid w:val="00863135"/>
    <w:rsid w:val="008678D5"/>
    <w:rsid w:val="00867A7B"/>
    <w:rsid w:val="00867AE2"/>
    <w:rsid w:val="00867F15"/>
    <w:rsid w:val="00867FD6"/>
    <w:rsid w:val="008735F6"/>
    <w:rsid w:val="0088177F"/>
    <w:rsid w:val="00890D0B"/>
    <w:rsid w:val="00894269"/>
    <w:rsid w:val="00894E5C"/>
    <w:rsid w:val="008957BC"/>
    <w:rsid w:val="00896D03"/>
    <w:rsid w:val="008A154C"/>
    <w:rsid w:val="008A4C97"/>
    <w:rsid w:val="008A55CD"/>
    <w:rsid w:val="008B0E70"/>
    <w:rsid w:val="008B227E"/>
    <w:rsid w:val="008B2FAD"/>
    <w:rsid w:val="008B5841"/>
    <w:rsid w:val="008B5CE1"/>
    <w:rsid w:val="008B70CB"/>
    <w:rsid w:val="008B747D"/>
    <w:rsid w:val="008C119C"/>
    <w:rsid w:val="008C50D5"/>
    <w:rsid w:val="008D5EA5"/>
    <w:rsid w:val="008D6DFF"/>
    <w:rsid w:val="008D75F5"/>
    <w:rsid w:val="008E7050"/>
    <w:rsid w:val="008F72E4"/>
    <w:rsid w:val="00901A7D"/>
    <w:rsid w:val="00914778"/>
    <w:rsid w:val="00920635"/>
    <w:rsid w:val="00922110"/>
    <w:rsid w:val="009247D9"/>
    <w:rsid w:val="00926F4F"/>
    <w:rsid w:val="009321E0"/>
    <w:rsid w:val="00934C4E"/>
    <w:rsid w:val="00944EFE"/>
    <w:rsid w:val="009471D6"/>
    <w:rsid w:val="0095490A"/>
    <w:rsid w:val="00960EF2"/>
    <w:rsid w:val="0096281B"/>
    <w:rsid w:val="009666C4"/>
    <w:rsid w:val="00971712"/>
    <w:rsid w:val="009720BE"/>
    <w:rsid w:val="009727DE"/>
    <w:rsid w:val="00972D9A"/>
    <w:rsid w:val="00975006"/>
    <w:rsid w:val="00981B82"/>
    <w:rsid w:val="00982C7D"/>
    <w:rsid w:val="00983E34"/>
    <w:rsid w:val="00987398"/>
    <w:rsid w:val="009875AA"/>
    <w:rsid w:val="009A4501"/>
    <w:rsid w:val="009A45B2"/>
    <w:rsid w:val="009A7C5D"/>
    <w:rsid w:val="009B242B"/>
    <w:rsid w:val="009B5559"/>
    <w:rsid w:val="009B6584"/>
    <w:rsid w:val="009C079F"/>
    <w:rsid w:val="009C0C12"/>
    <w:rsid w:val="009C5D17"/>
    <w:rsid w:val="009C616A"/>
    <w:rsid w:val="009D0EC8"/>
    <w:rsid w:val="009D2235"/>
    <w:rsid w:val="009D356B"/>
    <w:rsid w:val="009D4D94"/>
    <w:rsid w:val="009D5ED0"/>
    <w:rsid w:val="009D79F0"/>
    <w:rsid w:val="009E1930"/>
    <w:rsid w:val="009E1AA4"/>
    <w:rsid w:val="009E23DD"/>
    <w:rsid w:val="009E5E80"/>
    <w:rsid w:val="009F04CB"/>
    <w:rsid w:val="009F1061"/>
    <w:rsid w:val="009F413C"/>
    <w:rsid w:val="009F6475"/>
    <w:rsid w:val="00A01791"/>
    <w:rsid w:val="00A02F39"/>
    <w:rsid w:val="00A21CFE"/>
    <w:rsid w:val="00A333FC"/>
    <w:rsid w:val="00A370AC"/>
    <w:rsid w:val="00A372CC"/>
    <w:rsid w:val="00A37E80"/>
    <w:rsid w:val="00A46B59"/>
    <w:rsid w:val="00A46D9E"/>
    <w:rsid w:val="00A534E5"/>
    <w:rsid w:val="00A549D4"/>
    <w:rsid w:val="00A5726A"/>
    <w:rsid w:val="00A6017A"/>
    <w:rsid w:val="00A61DE8"/>
    <w:rsid w:val="00A61E32"/>
    <w:rsid w:val="00A62A8B"/>
    <w:rsid w:val="00A65882"/>
    <w:rsid w:val="00A741F7"/>
    <w:rsid w:val="00A74586"/>
    <w:rsid w:val="00A81C89"/>
    <w:rsid w:val="00A85D3E"/>
    <w:rsid w:val="00A87F66"/>
    <w:rsid w:val="00AA057A"/>
    <w:rsid w:val="00AA6148"/>
    <w:rsid w:val="00AA6B52"/>
    <w:rsid w:val="00AB1937"/>
    <w:rsid w:val="00AB36EE"/>
    <w:rsid w:val="00AB7048"/>
    <w:rsid w:val="00AB7B8B"/>
    <w:rsid w:val="00AC1BA1"/>
    <w:rsid w:val="00AC1F0A"/>
    <w:rsid w:val="00AC3D6E"/>
    <w:rsid w:val="00AC6DB7"/>
    <w:rsid w:val="00AD0CDC"/>
    <w:rsid w:val="00AD1499"/>
    <w:rsid w:val="00AD2FAC"/>
    <w:rsid w:val="00AD64EC"/>
    <w:rsid w:val="00AE1314"/>
    <w:rsid w:val="00AE1A1F"/>
    <w:rsid w:val="00AE1D12"/>
    <w:rsid w:val="00AE2AA4"/>
    <w:rsid w:val="00AE32E1"/>
    <w:rsid w:val="00AE35C9"/>
    <w:rsid w:val="00AE5017"/>
    <w:rsid w:val="00AE5251"/>
    <w:rsid w:val="00AE5712"/>
    <w:rsid w:val="00AE7C99"/>
    <w:rsid w:val="00AF4013"/>
    <w:rsid w:val="00B00B11"/>
    <w:rsid w:val="00B00FA1"/>
    <w:rsid w:val="00B02D64"/>
    <w:rsid w:val="00B0323C"/>
    <w:rsid w:val="00B04E56"/>
    <w:rsid w:val="00B05CCE"/>
    <w:rsid w:val="00B07705"/>
    <w:rsid w:val="00B1509B"/>
    <w:rsid w:val="00B16316"/>
    <w:rsid w:val="00B16A59"/>
    <w:rsid w:val="00B23359"/>
    <w:rsid w:val="00B258B1"/>
    <w:rsid w:val="00B27481"/>
    <w:rsid w:val="00B30607"/>
    <w:rsid w:val="00B31064"/>
    <w:rsid w:val="00B33A6A"/>
    <w:rsid w:val="00B40662"/>
    <w:rsid w:val="00B4547B"/>
    <w:rsid w:val="00B56088"/>
    <w:rsid w:val="00B563A5"/>
    <w:rsid w:val="00B60CA7"/>
    <w:rsid w:val="00B62873"/>
    <w:rsid w:val="00B65EDB"/>
    <w:rsid w:val="00B66F0C"/>
    <w:rsid w:val="00B73D7B"/>
    <w:rsid w:val="00B741E2"/>
    <w:rsid w:val="00B766B2"/>
    <w:rsid w:val="00B80A01"/>
    <w:rsid w:val="00B82090"/>
    <w:rsid w:val="00B85BC5"/>
    <w:rsid w:val="00B861B8"/>
    <w:rsid w:val="00B86F16"/>
    <w:rsid w:val="00B91F4C"/>
    <w:rsid w:val="00B95CAD"/>
    <w:rsid w:val="00B97430"/>
    <w:rsid w:val="00BA3CDB"/>
    <w:rsid w:val="00BC2976"/>
    <w:rsid w:val="00BC5811"/>
    <w:rsid w:val="00BC621A"/>
    <w:rsid w:val="00BE4154"/>
    <w:rsid w:val="00BE5EFB"/>
    <w:rsid w:val="00BF0C1B"/>
    <w:rsid w:val="00BF16D8"/>
    <w:rsid w:val="00BF44E6"/>
    <w:rsid w:val="00C04519"/>
    <w:rsid w:val="00C0560A"/>
    <w:rsid w:val="00C0587A"/>
    <w:rsid w:val="00C065C5"/>
    <w:rsid w:val="00C07764"/>
    <w:rsid w:val="00C07F1E"/>
    <w:rsid w:val="00C2082E"/>
    <w:rsid w:val="00C23352"/>
    <w:rsid w:val="00C23F91"/>
    <w:rsid w:val="00C2782A"/>
    <w:rsid w:val="00C307F2"/>
    <w:rsid w:val="00C32546"/>
    <w:rsid w:val="00C36AF0"/>
    <w:rsid w:val="00C443B3"/>
    <w:rsid w:val="00C52A12"/>
    <w:rsid w:val="00C562E0"/>
    <w:rsid w:val="00C6345B"/>
    <w:rsid w:val="00C67EC5"/>
    <w:rsid w:val="00C70D56"/>
    <w:rsid w:val="00C70FBD"/>
    <w:rsid w:val="00C83BE6"/>
    <w:rsid w:val="00C840C7"/>
    <w:rsid w:val="00C84658"/>
    <w:rsid w:val="00C87DC7"/>
    <w:rsid w:val="00C91659"/>
    <w:rsid w:val="00C922F0"/>
    <w:rsid w:val="00C9251C"/>
    <w:rsid w:val="00C92C3C"/>
    <w:rsid w:val="00C948BF"/>
    <w:rsid w:val="00C96C0A"/>
    <w:rsid w:val="00C97C12"/>
    <w:rsid w:val="00CA2894"/>
    <w:rsid w:val="00CA73D0"/>
    <w:rsid w:val="00CB12B8"/>
    <w:rsid w:val="00CB1D50"/>
    <w:rsid w:val="00CB4DBB"/>
    <w:rsid w:val="00CC0EA7"/>
    <w:rsid w:val="00CC1AE1"/>
    <w:rsid w:val="00CC3F4D"/>
    <w:rsid w:val="00CD4C4C"/>
    <w:rsid w:val="00CE0B0C"/>
    <w:rsid w:val="00CE1846"/>
    <w:rsid w:val="00CE28DC"/>
    <w:rsid w:val="00CE40F6"/>
    <w:rsid w:val="00CF0CF0"/>
    <w:rsid w:val="00CF1203"/>
    <w:rsid w:val="00CF3B95"/>
    <w:rsid w:val="00D00372"/>
    <w:rsid w:val="00D04338"/>
    <w:rsid w:val="00D056AD"/>
    <w:rsid w:val="00D10708"/>
    <w:rsid w:val="00D10C2A"/>
    <w:rsid w:val="00D12B66"/>
    <w:rsid w:val="00D421C5"/>
    <w:rsid w:val="00D4257D"/>
    <w:rsid w:val="00D430A7"/>
    <w:rsid w:val="00D54C79"/>
    <w:rsid w:val="00D56BB8"/>
    <w:rsid w:val="00D66196"/>
    <w:rsid w:val="00D74398"/>
    <w:rsid w:val="00D761F6"/>
    <w:rsid w:val="00D7735C"/>
    <w:rsid w:val="00D83F23"/>
    <w:rsid w:val="00D84180"/>
    <w:rsid w:val="00D8648F"/>
    <w:rsid w:val="00D87D27"/>
    <w:rsid w:val="00D87F1F"/>
    <w:rsid w:val="00D90B99"/>
    <w:rsid w:val="00D974BA"/>
    <w:rsid w:val="00DA0C50"/>
    <w:rsid w:val="00DA15CA"/>
    <w:rsid w:val="00DA2D93"/>
    <w:rsid w:val="00DA3AAD"/>
    <w:rsid w:val="00DA5749"/>
    <w:rsid w:val="00DA58F8"/>
    <w:rsid w:val="00DA59A2"/>
    <w:rsid w:val="00DA5DE2"/>
    <w:rsid w:val="00DB10EC"/>
    <w:rsid w:val="00DB1818"/>
    <w:rsid w:val="00DB4EAF"/>
    <w:rsid w:val="00DB519A"/>
    <w:rsid w:val="00DC0D23"/>
    <w:rsid w:val="00DC412A"/>
    <w:rsid w:val="00DD1A13"/>
    <w:rsid w:val="00DD21EF"/>
    <w:rsid w:val="00DD57D5"/>
    <w:rsid w:val="00DD6B7A"/>
    <w:rsid w:val="00DE40E5"/>
    <w:rsid w:val="00DE4FB9"/>
    <w:rsid w:val="00DE73C6"/>
    <w:rsid w:val="00DF0025"/>
    <w:rsid w:val="00DF65DF"/>
    <w:rsid w:val="00E008F5"/>
    <w:rsid w:val="00E00E07"/>
    <w:rsid w:val="00E03C46"/>
    <w:rsid w:val="00E111CA"/>
    <w:rsid w:val="00E15D47"/>
    <w:rsid w:val="00E16F7B"/>
    <w:rsid w:val="00E22404"/>
    <w:rsid w:val="00E2310F"/>
    <w:rsid w:val="00E265CA"/>
    <w:rsid w:val="00E31043"/>
    <w:rsid w:val="00E3174E"/>
    <w:rsid w:val="00E36B06"/>
    <w:rsid w:val="00E416D8"/>
    <w:rsid w:val="00E427DF"/>
    <w:rsid w:val="00E5080C"/>
    <w:rsid w:val="00E511EC"/>
    <w:rsid w:val="00E52CB1"/>
    <w:rsid w:val="00E52E5C"/>
    <w:rsid w:val="00E5301A"/>
    <w:rsid w:val="00E556CF"/>
    <w:rsid w:val="00E60C98"/>
    <w:rsid w:val="00E617B6"/>
    <w:rsid w:val="00E626D8"/>
    <w:rsid w:val="00E644A7"/>
    <w:rsid w:val="00E65289"/>
    <w:rsid w:val="00E66D41"/>
    <w:rsid w:val="00E66D9D"/>
    <w:rsid w:val="00E7451A"/>
    <w:rsid w:val="00E762C5"/>
    <w:rsid w:val="00E800F4"/>
    <w:rsid w:val="00E80C72"/>
    <w:rsid w:val="00E82D0F"/>
    <w:rsid w:val="00E86D51"/>
    <w:rsid w:val="00E959FB"/>
    <w:rsid w:val="00EA663B"/>
    <w:rsid w:val="00EB09F2"/>
    <w:rsid w:val="00EB0F22"/>
    <w:rsid w:val="00EB1460"/>
    <w:rsid w:val="00EC0805"/>
    <w:rsid w:val="00EC4BC5"/>
    <w:rsid w:val="00EC60B6"/>
    <w:rsid w:val="00ED2121"/>
    <w:rsid w:val="00ED60BE"/>
    <w:rsid w:val="00ED736E"/>
    <w:rsid w:val="00ED7E52"/>
    <w:rsid w:val="00EF2541"/>
    <w:rsid w:val="00EF5992"/>
    <w:rsid w:val="00F02258"/>
    <w:rsid w:val="00F03A49"/>
    <w:rsid w:val="00F0462B"/>
    <w:rsid w:val="00F04820"/>
    <w:rsid w:val="00F05E17"/>
    <w:rsid w:val="00F10724"/>
    <w:rsid w:val="00F11F26"/>
    <w:rsid w:val="00F13956"/>
    <w:rsid w:val="00F205D5"/>
    <w:rsid w:val="00F20DFC"/>
    <w:rsid w:val="00F23528"/>
    <w:rsid w:val="00F27AF6"/>
    <w:rsid w:val="00F3728C"/>
    <w:rsid w:val="00F469D9"/>
    <w:rsid w:val="00F5114D"/>
    <w:rsid w:val="00F528C3"/>
    <w:rsid w:val="00F55012"/>
    <w:rsid w:val="00F55368"/>
    <w:rsid w:val="00F553BB"/>
    <w:rsid w:val="00F57C98"/>
    <w:rsid w:val="00F60673"/>
    <w:rsid w:val="00F63868"/>
    <w:rsid w:val="00F64244"/>
    <w:rsid w:val="00F7139D"/>
    <w:rsid w:val="00F748CC"/>
    <w:rsid w:val="00F82D78"/>
    <w:rsid w:val="00F854BF"/>
    <w:rsid w:val="00F931C4"/>
    <w:rsid w:val="00F93D48"/>
    <w:rsid w:val="00F94042"/>
    <w:rsid w:val="00F95159"/>
    <w:rsid w:val="00FA0892"/>
    <w:rsid w:val="00FA1150"/>
    <w:rsid w:val="00FA437A"/>
    <w:rsid w:val="00FA54C5"/>
    <w:rsid w:val="00FA7313"/>
    <w:rsid w:val="00FB202D"/>
    <w:rsid w:val="00FB36F6"/>
    <w:rsid w:val="00FB4E2B"/>
    <w:rsid w:val="00FD5406"/>
    <w:rsid w:val="00FE18D9"/>
    <w:rsid w:val="00FE3024"/>
    <w:rsid w:val="00FE30B3"/>
    <w:rsid w:val="00FE316F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ED5993"/>
  <w15:chartTrackingRefBased/>
  <w15:docId w15:val="{06C2B61D-EB68-D848-8483-5E7FF90A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D7C90"/>
    <w:pPr>
      <w:jc w:val="both"/>
    </w:pPr>
    <w:rPr>
      <w:rFonts w:ascii="Arial" w:hAnsi="Arial"/>
      <w:sz w:val="24"/>
      <w:lang w:val="de-DE"/>
    </w:rPr>
  </w:style>
  <w:style w:type="paragraph" w:styleId="berschrift1">
    <w:name w:val="heading 1"/>
    <w:next w:val="Standard"/>
    <w:qFormat/>
    <w:rsid w:val="006A053C"/>
    <w:pPr>
      <w:keepNext/>
      <w:numPr>
        <w:numId w:val="1"/>
      </w:numPr>
      <w:spacing w:before="240" w:after="120" w:line="420" w:lineRule="exact"/>
      <w:outlineLvl w:val="0"/>
    </w:pPr>
    <w:rPr>
      <w:rFonts w:ascii="Arial Black" w:hAnsi="Arial Black"/>
      <w:noProof/>
      <w:sz w:val="40"/>
    </w:rPr>
  </w:style>
  <w:style w:type="paragraph" w:styleId="berschrift2">
    <w:name w:val="heading 2"/>
    <w:next w:val="Standard"/>
    <w:autoRedefine/>
    <w:qFormat/>
    <w:rsid w:val="00AE1314"/>
    <w:pPr>
      <w:keepNext/>
      <w:numPr>
        <w:ilvl w:val="1"/>
        <w:numId w:val="1"/>
      </w:numPr>
      <w:tabs>
        <w:tab w:val="num" w:pos="567"/>
      </w:tabs>
      <w:spacing w:before="240" w:after="120"/>
      <w:outlineLvl w:val="1"/>
    </w:pPr>
    <w:rPr>
      <w:rFonts w:ascii="Arial" w:hAnsi="Arial" w:cs="Arial"/>
      <w:b/>
      <w:bCs/>
      <w:noProof/>
      <w:sz w:val="24"/>
    </w:rPr>
  </w:style>
  <w:style w:type="paragraph" w:styleId="berschrift3">
    <w:name w:val="heading 3"/>
    <w:basedOn w:val="Standard"/>
    <w:next w:val="Standard"/>
    <w:qFormat/>
    <w:rsid w:val="00E3174E"/>
    <w:pPr>
      <w:keepNext/>
      <w:numPr>
        <w:ilvl w:val="2"/>
        <w:numId w:val="1"/>
      </w:numPr>
      <w:spacing w:before="240" w:after="120"/>
      <w:jc w:val="left"/>
      <w:outlineLvl w:val="2"/>
    </w:pPr>
    <w:rPr>
      <w:rFonts w:cs="Arial"/>
      <w:b/>
      <w:bCs/>
      <w:sz w:val="22"/>
    </w:rPr>
  </w:style>
  <w:style w:type="paragraph" w:styleId="berschrift4">
    <w:name w:val="heading 4"/>
    <w:basedOn w:val="Standard"/>
    <w:next w:val="Standard"/>
    <w:qFormat/>
    <w:rsid w:val="00E3174E"/>
    <w:pPr>
      <w:keepNext/>
      <w:numPr>
        <w:ilvl w:val="3"/>
        <w:numId w:val="1"/>
      </w:numPr>
      <w:spacing w:before="240" w:after="120"/>
      <w:jc w:val="left"/>
      <w:outlineLvl w:val="3"/>
    </w:pPr>
  </w:style>
  <w:style w:type="paragraph" w:styleId="berschrift5">
    <w:name w:val="heading 5"/>
    <w:basedOn w:val="Standard"/>
    <w:next w:val="Standard"/>
    <w:qFormat/>
    <w:rsid w:val="00E3174E"/>
    <w:pPr>
      <w:keepNext/>
      <w:numPr>
        <w:ilvl w:val="4"/>
        <w:numId w:val="1"/>
      </w:numPr>
      <w:spacing w:before="240" w:after="120"/>
      <w:jc w:val="left"/>
      <w:outlineLvl w:val="4"/>
    </w:pPr>
  </w:style>
  <w:style w:type="paragraph" w:styleId="berschrift6">
    <w:name w:val="heading 6"/>
    <w:basedOn w:val="Standard"/>
    <w:next w:val="Standard"/>
    <w:qFormat/>
    <w:rsid w:val="00E3174E"/>
    <w:pPr>
      <w:keepNext/>
      <w:numPr>
        <w:ilvl w:val="5"/>
        <w:numId w:val="1"/>
      </w:numPr>
      <w:outlineLvl w:val="5"/>
    </w:pPr>
  </w:style>
  <w:style w:type="paragraph" w:styleId="berschrift7">
    <w:name w:val="heading 7"/>
    <w:basedOn w:val="Standard"/>
    <w:next w:val="Standard"/>
    <w:qFormat/>
    <w:rsid w:val="00E3174E"/>
    <w:pPr>
      <w:keepNext/>
      <w:numPr>
        <w:ilvl w:val="6"/>
        <w:numId w:val="1"/>
      </w:numPr>
      <w:outlineLvl w:val="6"/>
    </w:pPr>
  </w:style>
  <w:style w:type="paragraph" w:styleId="berschrift8">
    <w:name w:val="heading 8"/>
    <w:basedOn w:val="Standard"/>
    <w:next w:val="Standard"/>
    <w:qFormat/>
    <w:rsid w:val="00E3174E"/>
    <w:pPr>
      <w:keepNext/>
      <w:numPr>
        <w:ilvl w:val="7"/>
        <w:numId w:val="1"/>
      </w:numPr>
      <w:outlineLvl w:val="7"/>
    </w:pPr>
  </w:style>
  <w:style w:type="paragraph" w:styleId="berschrift9">
    <w:name w:val="heading 9"/>
    <w:basedOn w:val="Standard"/>
    <w:next w:val="Standard"/>
    <w:qFormat/>
    <w:rsid w:val="00E3174E"/>
    <w:pPr>
      <w:keepNext/>
      <w:numPr>
        <w:ilvl w:val="8"/>
        <w:numId w:val="1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E3174E"/>
    <w:pPr>
      <w:spacing w:line="180" w:lineRule="exact"/>
    </w:pPr>
    <w:rPr>
      <w:sz w:val="18"/>
    </w:rPr>
  </w:style>
  <w:style w:type="paragraph" w:styleId="Fuzeile">
    <w:name w:val="footer"/>
    <w:basedOn w:val="Standard"/>
    <w:rsid w:val="00E3174E"/>
    <w:pPr>
      <w:pBdr>
        <w:top w:val="single" w:sz="4" w:space="1" w:color="auto"/>
      </w:pBdr>
      <w:tabs>
        <w:tab w:val="center" w:pos="5670"/>
        <w:tab w:val="right" w:pos="9923"/>
      </w:tabs>
      <w:spacing w:line="180" w:lineRule="exact"/>
    </w:pPr>
    <w:rPr>
      <w:rFonts w:cs="Arial"/>
      <w:sz w:val="18"/>
      <w:lang w:val="en-GB"/>
    </w:rPr>
  </w:style>
  <w:style w:type="character" w:styleId="Seitenzahl">
    <w:name w:val="page number"/>
    <w:rsid w:val="00E3174E"/>
    <w:rPr>
      <w:rFonts w:ascii="Tele-GroteskNor" w:hAnsi="Tele-GroteskNor"/>
      <w:sz w:val="22"/>
    </w:rPr>
  </w:style>
  <w:style w:type="paragraph" w:styleId="Verzeichnis5">
    <w:name w:val="toc 5"/>
    <w:basedOn w:val="Standard"/>
    <w:next w:val="Standard"/>
    <w:semiHidden/>
    <w:rsid w:val="00E3174E"/>
    <w:pPr>
      <w:ind w:left="960"/>
      <w:jc w:val="left"/>
    </w:pPr>
    <w:rPr>
      <w:rFonts w:ascii="Times New Roman" w:hAnsi="Times New Roman"/>
      <w:sz w:val="20"/>
    </w:rPr>
  </w:style>
  <w:style w:type="paragraph" w:styleId="Titel">
    <w:name w:val="Title"/>
    <w:basedOn w:val="Standard"/>
    <w:qFormat/>
    <w:rsid w:val="00E3174E"/>
    <w:pPr>
      <w:framePr w:w="8222" w:hSpace="142" w:wrap="around" w:vAnchor="page" w:hAnchor="page" w:x="2666" w:y="398"/>
      <w:spacing w:line="420" w:lineRule="exact"/>
    </w:pPr>
    <w:rPr>
      <w:rFonts w:ascii="Tele-Antiqua" w:hAnsi="Tele-Antiqua"/>
      <w:sz w:val="44"/>
    </w:rPr>
  </w:style>
  <w:style w:type="paragraph" w:styleId="Verzeichnis1">
    <w:name w:val="toc 1"/>
    <w:basedOn w:val="Standard"/>
    <w:next w:val="Standard"/>
    <w:uiPriority w:val="39"/>
    <w:rsid w:val="0002512A"/>
    <w:pPr>
      <w:tabs>
        <w:tab w:val="left" w:pos="482"/>
        <w:tab w:val="left" w:pos="9911"/>
      </w:tabs>
      <w:spacing w:before="240"/>
      <w:jc w:val="left"/>
    </w:pPr>
    <w:rPr>
      <w:b/>
      <w:bCs/>
      <w:i/>
      <w:iCs/>
      <w:szCs w:val="24"/>
    </w:rPr>
  </w:style>
  <w:style w:type="paragraph" w:styleId="Verzeichnis2">
    <w:name w:val="toc 2"/>
    <w:basedOn w:val="Standard"/>
    <w:next w:val="Standard"/>
    <w:uiPriority w:val="39"/>
    <w:rsid w:val="0002512A"/>
    <w:pPr>
      <w:tabs>
        <w:tab w:val="left" w:pos="720"/>
        <w:tab w:val="left" w:leader="dot" w:pos="9911"/>
      </w:tabs>
      <w:spacing w:before="60"/>
      <w:jc w:val="left"/>
    </w:pPr>
    <w:rPr>
      <w:bCs/>
      <w:szCs w:val="24"/>
    </w:rPr>
  </w:style>
  <w:style w:type="paragraph" w:styleId="Verzeichnis3">
    <w:name w:val="toc 3"/>
    <w:basedOn w:val="Standard"/>
    <w:next w:val="Standard"/>
    <w:uiPriority w:val="39"/>
    <w:rsid w:val="0002512A"/>
    <w:pPr>
      <w:tabs>
        <w:tab w:val="left" w:pos="720"/>
        <w:tab w:val="left" w:leader="dot" w:pos="9911"/>
      </w:tabs>
      <w:spacing w:before="30"/>
      <w:jc w:val="left"/>
    </w:pPr>
    <w:rPr>
      <w:sz w:val="22"/>
      <w:szCs w:val="22"/>
    </w:rPr>
  </w:style>
  <w:style w:type="paragraph" w:styleId="Verzeichnis4">
    <w:name w:val="toc 4"/>
    <w:basedOn w:val="Standard"/>
    <w:next w:val="Standard"/>
    <w:semiHidden/>
    <w:rsid w:val="00E3174E"/>
    <w:pPr>
      <w:ind w:left="720"/>
      <w:jc w:val="left"/>
    </w:pPr>
    <w:rPr>
      <w:rFonts w:ascii="Times New Roman" w:hAnsi="Times New Roman"/>
      <w:sz w:val="20"/>
    </w:rPr>
  </w:style>
  <w:style w:type="paragraph" w:styleId="Index1">
    <w:name w:val="index 1"/>
    <w:basedOn w:val="Standard"/>
    <w:next w:val="Standard"/>
    <w:semiHidden/>
    <w:rsid w:val="00E3174E"/>
    <w:pPr>
      <w:tabs>
        <w:tab w:val="right" w:leader="dot" w:pos="8221"/>
      </w:tabs>
    </w:pPr>
  </w:style>
  <w:style w:type="paragraph" w:styleId="Indexberschrift">
    <w:name w:val="index heading"/>
    <w:basedOn w:val="Standard"/>
    <w:next w:val="Index1"/>
    <w:semiHidden/>
    <w:rsid w:val="00E3174E"/>
    <w:pPr>
      <w:pageBreakBefore/>
      <w:framePr w:w="8222" w:h="1871" w:hRule="exact" w:wrap="around" w:vAnchor="page" w:hAnchor="text" w:y="1566" w:anchorLock="1"/>
      <w:spacing w:line="420" w:lineRule="exact"/>
    </w:pPr>
    <w:rPr>
      <w:rFonts w:ascii="Tele-Antiqua" w:hAnsi="Tele-Antiqua"/>
      <w:sz w:val="44"/>
    </w:rPr>
  </w:style>
  <w:style w:type="paragraph" w:styleId="Verzeichnis6">
    <w:name w:val="toc 6"/>
    <w:basedOn w:val="Standard"/>
    <w:next w:val="Standard"/>
    <w:semiHidden/>
    <w:rsid w:val="00E3174E"/>
    <w:pPr>
      <w:ind w:left="1200"/>
      <w:jc w:val="left"/>
    </w:pPr>
    <w:rPr>
      <w:rFonts w:ascii="Times New Roman" w:hAnsi="Times New Roman"/>
      <w:sz w:val="20"/>
    </w:rPr>
  </w:style>
  <w:style w:type="paragraph" w:styleId="Verzeichnis7">
    <w:name w:val="toc 7"/>
    <w:basedOn w:val="Standard"/>
    <w:next w:val="Standard"/>
    <w:semiHidden/>
    <w:rsid w:val="00E3174E"/>
    <w:pPr>
      <w:ind w:left="1440"/>
      <w:jc w:val="left"/>
    </w:pPr>
    <w:rPr>
      <w:rFonts w:ascii="Times New Roman" w:hAnsi="Times New Roman"/>
      <w:sz w:val="20"/>
    </w:rPr>
  </w:style>
  <w:style w:type="paragraph" w:styleId="Verzeichnis8">
    <w:name w:val="toc 8"/>
    <w:basedOn w:val="Standard"/>
    <w:next w:val="Standard"/>
    <w:semiHidden/>
    <w:rsid w:val="00E3174E"/>
    <w:pPr>
      <w:ind w:left="1680"/>
      <w:jc w:val="left"/>
    </w:pPr>
    <w:rPr>
      <w:rFonts w:ascii="Times New Roman" w:hAnsi="Times New Roman"/>
      <w:sz w:val="20"/>
    </w:rPr>
  </w:style>
  <w:style w:type="paragraph" w:styleId="Verzeichnis9">
    <w:name w:val="toc 9"/>
    <w:basedOn w:val="Standard"/>
    <w:next w:val="Standard"/>
    <w:semiHidden/>
    <w:rsid w:val="00E3174E"/>
    <w:pPr>
      <w:ind w:left="1920"/>
      <w:jc w:val="left"/>
    </w:pPr>
    <w:rPr>
      <w:rFonts w:ascii="Times New Roman" w:hAnsi="Times New Roman"/>
      <w:sz w:val="20"/>
    </w:rPr>
  </w:style>
  <w:style w:type="paragraph" w:styleId="Aufzhlungszeichen">
    <w:name w:val="List Bullet"/>
    <w:basedOn w:val="Standard"/>
    <w:rsid w:val="00E3174E"/>
    <w:pPr>
      <w:keepNext/>
      <w:keepLines/>
      <w:numPr>
        <w:numId w:val="7"/>
      </w:numPr>
      <w:spacing w:before="60" w:after="60"/>
    </w:pPr>
  </w:style>
  <w:style w:type="paragraph" w:styleId="Funotentext">
    <w:name w:val="footnote text"/>
    <w:basedOn w:val="Standard"/>
    <w:semiHidden/>
    <w:rsid w:val="00E3174E"/>
    <w:pPr>
      <w:spacing w:line="180" w:lineRule="exact"/>
    </w:pPr>
    <w:rPr>
      <w:sz w:val="18"/>
    </w:rPr>
  </w:style>
  <w:style w:type="paragraph" w:customStyle="1" w:styleId="Geheimhaltungsstufe">
    <w:name w:val="Geheimhaltungsstufe"/>
    <w:basedOn w:val="Standard"/>
    <w:rsid w:val="00E3174E"/>
    <w:pPr>
      <w:framePr w:w="8222" w:h="567" w:hSpace="142" w:wrap="notBeside" w:vAnchor="page" w:hAnchor="page" w:x="2666" w:y="11851" w:anchorLock="1"/>
      <w:spacing w:line="420" w:lineRule="exact"/>
    </w:pPr>
    <w:rPr>
      <w:rFonts w:ascii="Tele-Antiqua" w:hAnsi="Tele-Antiqua"/>
      <w:sz w:val="44"/>
    </w:rPr>
  </w:style>
  <w:style w:type="paragraph" w:customStyle="1" w:styleId="Grafik1">
    <w:name w:val="Grafik1"/>
    <w:basedOn w:val="Standard"/>
    <w:rsid w:val="00E3174E"/>
    <w:pPr>
      <w:framePr w:w="3969" w:h="3969" w:hRule="exact" w:hSpace="284" w:wrap="around" w:vAnchor="text" w:hAnchor="text" w:y="285"/>
    </w:pPr>
  </w:style>
  <w:style w:type="paragraph" w:customStyle="1" w:styleId="Grafik2">
    <w:name w:val="Grafik2"/>
    <w:basedOn w:val="Grafik1"/>
    <w:rsid w:val="00E3174E"/>
    <w:pPr>
      <w:framePr w:wrap="around" w:xAlign="right"/>
    </w:pPr>
  </w:style>
  <w:style w:type="paragraph" w:customStyle="1" w:styleId="Kommunikationsname">
    <w:name w:val="Kommunikationsname"/>
    <w:basedOn w:val="Standard"/>
    <w:rsid w:val="00E3174E"/>
    <w:pPr>
      <w:framePr w:w="2268" w:h="709" w:hSpace="142" w:wrap="around" w:vAnchor="page" w:hAnchor="page" w:x="3573" w:y="15537"/>
      <w:tabs>
        <w:tab w:val="left" w:pos="0"/>
      </w:tabs>
      <w:spacing w:line="-420" w:lineRule="auto"/>
    </w:pPr>
    <w:rPr>
      <w:rFonts w:ascii="Tele-Antiqua" w:hAnsi="Tele-Antiqua"/>
      <w:sz w:val="44"/>
    </w:rPr>
  </w:style>
  <w:style w:type="paragraph" w:customStyle="1" w:styleId="Konzernzeichen">
    <w:name w:val="Konzernzeichen"/>
    <w:basedOn w:val="Standard"/>
    <w:rsid w:val="00E3174E"/>
    <w:pPr>
      <w:framePr w:w="3119" w:h="907" w:hSpace="142" w:wrap="around" w:vAnchor="page" w:hAnchor="page" w:x="341" w:y="15537"/>
      <w:spacing w:line="960" w:lineRule="exact"/>
    </w:pPr>
    <w:rPr>
      <w:rFonts w:ascii="TeleLogo" w:hAnsi="TeleLogo"/>
      <w:sz w:val="104"/>
    </w:rPr>
  </w:style>
  <w:style w:type="paragraph" w:customStyle="1" w:styleId="Kopfzeile1">
    <w:name w:val="Kopfzeile1"/>
    <w:basedOn w:val="Kopfzeile"/>
    <w:next w:val="Kopfzeile"/>
    <w:rsid w:val="00E3174E"/>
    <w:pPr>
      <w:framePr w:w="2835" w:hSpace="142" w:wrap="around" w:vAnchor="text" w:hAnchor="text" w:y="1"/>
    </w:pPr>
    <w:rPr>
      <w:rFonts w:ascii="Tele-GroteskUlt" w:hAnsi="Tele-GroteskUlt"/>
    </w:rPr>
  </w:style>
  <w:style w:type="paragraph" w:customStyle="1" w:styleId="KopfzeileZusatz">
    <w:name w:val="KopfzeileZusatz"/>
    <w:basedOn w:val="Standard"/>
    <w:rsid w:val="00E3174E"/>
  </w:style>
  <w:style w:type="paragraph" w:customStyle="1" w:styleId="KopfzeileZusatz1">
    <w:name w:val="KopfzeileZusatz1"/>
    <w:basedOn w:val="Standard"/>
    <w:next w:val="KopfzeileZusatz"/>
    <w:rsid w:val="00E3174E"/>
    <w:pPr>
      <w:framePr w:w="1843" w:hSpace="142" w:wrap="around" w:vAnchor="text" w:hAnchor="text" w:xAlign="right" w:y="1"/>
    </w:pPr>
    <w:rPr>
      <w:rFonts w:ascii="Tele-GroteskUlt" w:hAnsi="Tele-GroteskUlt"/>
    </w:rPr>
  </w:style>
  <w:style w:type="paragraph" w:customStyle="1" w:styleId="Tabelle">
    <w:name w:val="Tabelle"/>
    <w:basedOn w:val="Standard"/>
    <w:rsid w:val="00E3174E"/>
    <w:pPr>
      <w:keepNext/>
      <w:keepLines/>
      <w:spacing w:before="60" w:after="60"/>
      <w:jc w:val="left"/>
    </w:pPr>
    <w:rPr>
      <w:sz w:val="20"/>
    </w:rPr>
  </w:style>
  <w:style w:type="paragraph" w:customStyle="1" w:styleId="Titelgrafik">
    <w:name w:val="Titelgrafik"/>
    <w:basedOn w:val="Standard"/>
    <w:next w:val="Standard"/>
    <w:rsid w:val="00E3174E"/>
    <w:pPr>
      <w:framePr w:w="9639" w:h="4253" w:hRule="exact" w:hSpace="142" w:wrap="around" w:vAnchor="page" w:hAnchor="page" w:x="1248" w:y="3857" w:anchorLock="1"/>
      <w:shd w:val="pct20" w:color="auto" w:fill="auto"/>
    </w:pPr>
    <w:rPr>
      <w:sz w:val="18"/>
    </w:rPr>
  </w:style>
  <w:style w:type="paragraph" w:customStyle="1" w:styleId="TitelGrafikZusatz">
    <w:name w:val="TitelGrafikZusatz"/>
    <w:basedOn w:val="Standard"/>
    <w:rsid w:val="00E3174E"/>
    <w:pPr>
      <w:framePr w:w="3969" w:h="851" w:hSpace="142" w:wrap="notBeside" w:vAnchor="page" w:hAnchor="page" w:x="2666" w:y="8449" w:anchorLock="1"/>
    </w:pPr>
    <w:rPr>
      <w:rFonts w:ascii="Tele-GroteskUlt" w:hAnsi="Tele-GroteskUlt"/>
    </w:rPr>
  </w:style>
  <w:style w:type="character" w:styleId="Funotenzeichen">
    <w:name w:val="footnote reference"/>
    <w:semiHidden/>
    <w:rsid w:val="00E3174E"/>
    <w:rPr>
      <w:rFonts w:ascii="Tele-GroteskNor" w:hAnsi="Tele-GroteskNor"/>
      <w:sz w:val="22"/>
      <w:vertAlign w:val="superscript"/>
    </w:rPr>
  </w:style>
  <w:style w:type="paragraph" w:customStyle="1" w:styleId="Hinweis">
    <w:name w:val="Hinweis"/>
    <w:basedOn w:val="Standard"/>
    <w:rsid w:val="00E3174E"/>
    <w:pPr>
      <w:widowControl w:val="0"/>
    </w:pPr>
    <w:rPr>
      <w:i/>
      <w:color w:val="0000FF"/>
    </w:rPr>
  </w:style>
  <w:style w:type="paragraph" w:styleId="Textkrper">
    <w:name w:val="Body Text"/>
    <w:basedOn w:val="Standard"/>
    <w:rsid w:val="00E3174E"/>
  </w:style>
  <w:style w:type="paragraph" w:styleId="Beschriftung">
    <w:name w:val="caption"/>
    <w:basedOn w:val="Standard"/>
    <w:next w:val="Standard"/>
    <w:qFormat/>
    <w:rsid w:val="00AA6148"/>
    <w:pPr>
      <w:spacing w:before="120" w:after="120"/>
    </w:pPr>
    <w:rPr>
      <w:sz w:val="20"/>
    </w:rPr>
  </w:style>
  <w:style w:type="character" w:styleId="Hyperlink">
    <w:name w:val="Hyperlink"/>
    <w:uiPriority w:val="99"/>
    <w:rsid w:val="00E3174E"/>
    <w:rPr>
      <w:color w:val="0000FF"/>
      <w:u w:val="single"/>
    </w:rPr>
  </w:style>
  <w:style w:type="paragraph" w:customStyle="1" w:styleId="AbsatzReHA1">
    <w:name w:val="AbsatzReHA1"/>
    <w:basedOn w:val="Standard"/>
    <w:rsid w:val="00E3174E"/>
    <w:pPr>
      <w:numPr>
        <w:numId w:val="3"/>
      </w:numPr>
      <w:tabs>
        <w:tab w:val="clear" w:pos="360"/>
        <w:tab w:val="num" w:pos="284"/>
      </w:tabs>
      <w:spacing w:before="40" w:after="40"/>
      <w:ind w:left="284" w:hanging="284"/>
    </w:pPr>
    <w:rPr>
      <w:rFonts w:ascii="Times New Roman" w:hAnsi="Times New Roman"/>
    </w:rPr>
  </w:style>
  <w:style w:type="paragraph" w:customStyle="1" w:styleId="AA">
    <w:name w:val="AA"/>
    <w:basedOn w:val="Textkrper"/>
    <w:rsid w:val="00E3174E"/>
    <w:pPr>
      <w:numPr>
        <w:numId w:val="4"/>
      </w:numPr>
      <w:jc w:val="left"/>
    </w:pPr>
    <w:rPr>
      <w:sz w:val="20"/>
    </w:rPr>
  </w:style>
  <w:style w:type="paragraph" w:styleId="Listennummer">
    <w:name w:val="List Number"/>
    <w:basedOn w:val="Standard"/>
    <w:rsid w:val="00E3174E"/>
    <w:pPr>
      <w:numPr>
        <w:numId w:val="2"/>
      </w:numPr>
      <w:jc w:val="left"/>
    </w:pPr>
    <w:rPr>
      <w:rFonts w:ascii="Tele-Antiqua" w:hAnsi="Tele-Antiqua"/>
    </w:rPr>
  </w:style>
  <w:style w:type="paragraph" w:customStyle="1" w:styleId="Abbildung">
    <w:name w:val="Abbildung"/>
    <w:basedOn w:val="Standard"/>
    <w:rsid w:val="00E3174E"/>
    <w:pPr>
      <w:spacing w:before="120"/>
      <w:jc w:val="center"/>
    </w:pPr>
    <w:rPr>
      <w:rFonts w:ascii="Times New Roman" w:hAnsi="Times New Roman"/>
      <w:i/>
      <w:sz w:val="18"/>
    </w:rPr>
  </w:style>
  <w:style w:type="paragraph" w:customStyle="1" w:styleId="Textkrper21">
    <w:name w:val="Textkörper 21"/>
    <w:basedOn w:val="Standard"/>
    <w:rsid w:val="00E3174E"/>
    <w:pPr>
      <w:ind w:left="284" w:hanging="284"/>
      <w:jc w:val="left"/>
    </w:pPr>
    <w:rPr>
      <w:rFonts w:ascii="MetaPlusBook-Roman" w:hAnsi="MetaPlusBook-Roman"/>
      <w:sz w:val="22"/>
    </w:rPr>
  </w:style>
  <w:style w:type="character" w:styleId="Fett">
    <w:name w:val="Strong"/>
    <w:qFormat/>
    <w:rsid w:val="00E3174E"/>
    <w:rPr>
      <w:b/>
      <w:bCs/>
    </w:rPr>
  </w:style>
  <w:style w:type="paragraph" w:customStyle="1" w:styleId="Name">
    <w:name w:val="Name"/>
    <w:basedOn w:val="Standard"/>
    <w:rsid w:val="00E3174E"/>
    <w:pPr>
      <w:spacing w:before="960"/>
    </w:pPr>
  </w:style>
  <w:style w:type="paragraph" w:customStyle="1" w:styleId="StandardAufzhlung">
    <w:name w:val="Standard Aufzählung"/>
    <w:basedOn w:val="Standard"/>
    <w:rsid w:val="00E3174E"/>
    <w:pPr>
      <w:tabs>
        <w:tab w:val="num" w:pos="360"/>
      </w:tabs>
      <w:spacing w:after="60"/>
      <w:ind w:left="360" w:hanging="360"/>
      <w:jc w:val="left"/>
    </w:pPr>
    <w:rPr>
      <w:sz w:val="22"/>
    </w:rPr>
  </w:style>
  <w:style w:type="paragraph" w:customStyle="1" w:styleId="Dokumentstruktur1">
    <w:name w:val="Dokumentstruktur1"/>
    <w:basedOn w:val="Standard"/>
    <w:rsid w:val="00E3174E"/>
    <w:pPr>
      <w:shd w:val="clear" w:color="auto" w:fill="000080"/>
      <w:jc w:val="left"/>
    </w:pPr>
    <w:rPr>
      <w:rFonts w:ascii="Tahoma" w:hAnsi="Tahoma"/>
      <w:sz w:val="22"/>
    </w:rPr>
  </w:style>
  <w:style w:type="paragraph" w:styleId="Index2">
    <w:name w:val="index 2"/>
    <w:basedOn w:val="Standard"/>
    <w:next w:val="Standard"/>
    <w:autoRedefine/>
    <w:semiHidden/>
    <w:rsid w:val="00E3174E"/>
    <w:pPr>
      <w:ind w:left="440" w:hanging="220"/>
      <w:jc w:val="left"/>
    </w:pPr>
    <w:rPr>
      <w:rFonts w:ascii="MetaPlusBook-Roman" w:hAnsi="MetaPlusBook-Roman"/>
      <w:sz w:val="22"/>
    </w:rPr>
  </w:style>
  <w:style w:type="paragraph" w:styleId="Index3">
    <w:name w:val="index 3"/>
    <w:basedOn w:val="Standard"/>
    <w:next w:val="Standard"/>
    <w:autoRedefine/>
    <w:semiHidden/>
    <w:rsid w:val="00E3174E"/>
    <w:pPr>
      <w:ind w:left="660" w:hanging="220"/>
      <w:jc w:val="left"/>
    </w:pPr>
    <w:rPr>
      <w:rFonts w:ascii="MetaPlusBook-Roman" w:hAnsi="MetaPlusBook-Roman"/>
      <w:sz w:val="22"/>
    </w:rPr>
  </w:style>
  <w:style w:type="paragraph" w:styleId="Index4">
    <w:name w:val="index 4"/>
    <w:basedOn w:val="Standard"/>
    <w:next w:val="Standard"/>
    <w:autoRedefine/>
    <w:semiHidden/>
    <w:rsid w:val="00E3174E"/>
    <w:pPr>
      <w:ind w:left="880" w:hanging="220"/>
      <w:jc w:val="left"/>
    </w:pPr>
    <w:rPr>
      <w:rFonts w:ascii="MetaPlusBook-Roman" w:hAnsi="MetaPlusBook-Roman"/>
      <w:sz w:val="22"/>
    </w:rPr>
  </w:style>
  <w:style w:type="paragraph" w:styleId="Index5">
    <w:name w:val="index 5"/>
    <w:basedOn w:val="Standard"/>
    <w:next w:val="Standard"/>
    <w:autoRedefine/>
    <w:semiHidden/>
    <w:rsid w:val="00E3174E"/>
    <w:pPr>
      <w:ind w:left="1100" w:hanging="220"/>
      <w:jc w:val="left"/>
    </w:pPr>
    <w:rPr>
      <w:rFonts w:ascii="MetaPlusBook-Roman" w:hAnsi="MetaPlusBook-Roman"/>
      <w:sz w:val="22"/>
    </w:rPr>
  </w:style>
  <w:style w:type="paragraph" w:styleId="Index6">
    <w:name w:val="index 6"/>
    <w:basedOn w:val="Standard"/>
    <w:next w:val="Standard"/>
    <w:autoRedefine/>
    <w:semiHidden/>
    <w:rsid w:val="00E3174E"/>
    <w:pPr>
      <w:ind w:left="1320" w:hanging="220"/>
      <w:jc w:val="left"/>
    </w:pPr>
    <w:rPr>
      <w:rFonts w:ascii="MetaPlusBook-Roman" w:hAnsi="MetaPlusBook-Roman"/>
      <w:sz w:val="22"/>
    </w:rPr>
  </w:style>
  <w:style w:type="paragraph" w:styleId="Index7">
    <w:name w:val="index 7"/>
    <w:basedOn w:val="Standard"/>
    <w:next w:val="Standard"/>
    <w:autoRedefine/>
    <w:semiHidden/>
    <w:rsid w:val="00E3174E"/>
    <w:pPr>
      <w:ind w:left="1540" w:hanging="220"/>
      <w:jc w:val="left"/>
    </w:pPr>
    <w:rPr>
      <w:rFonts w:ascii="MetaPlusBook-Roman" w:hAnsi="MetaPlusBook-Roman"/>
      <w:sz w:val="22"/>
    </w:rPr>
  </w:style>
  <w:style w:type="paragraph" w:styleId="Index8">
    <w:name w:val="index 8"/>
    <w:basedOn w:val="Standard"/>
    <w:next w:val="Standard"/>
    <w:autoRedefine/>
    <w:semiHidden/>
    <w:rsid w:val="00E3174E"/>
    <w:pPr>
      <w:ind w:left="1760" w:hanging="220"/>
      <w:jc w:val="left"/>
    </w:pPr>
    <w:rPr>
      <w:rFonts w:ascii="MetaPlusBook-Roman" w:hAnsi="MetaPlusBook-Roman"/>
      <w:sz w:val="22"/>
    </w:rPr>
  </w:style>
  <w:style w:type="paragraph" w:styleId="Index9">
    <w:name w:val="index 9"/>
    <w:basedOn w:val="Standard"/>
    <w:next w:val="Standard"/>
    <w:autoRedefine/>
    <w:semiHidden/>
    <w:rsid w:val="00E3174E"/>
    <w:pPr>
      <w:ind w:left="1980" w:hanging="220"/>
      <w:jc w:val="left"/>
    </w:pPr>
    <w:rPr>
      <w:rFonts w:ascii="MetaPlusBook-Roman" w:hAnsi="MetaPlusBook-Roman"/>
      <w:sz w:val="22"/>
    </w:rPr>
  </w:style>
  <w:style w:type="character" w:customStyle="1" w:styleId="VorKopf">
    <w:name w:val="VorKopf"/>
    <w:rsid w:val="00E3174E"/>
    <w:rPr>
      <w:color w:val="auto"/>
      <w:spacing w:val="0"/>
      <w:position w:val="0"/>
    </w:rPr>
  </w:style>
  <w:style w:type="paragraph" w:customStyle="1" w:styleId="TabRef">
    <w:name w:val="TabRef"/>
    <w:basedOn w:val="Standard"/>
    <w:rsid w:val="00E3174E"/>
    <w:pPr>
      <w:framePr w:wrap="notBeside" w:hAnchor="margin" w:x="-1360" w:y="1986" w:anchorLock="1"/>
      <w:spacing w:line="240" w:lineRule="exact"/>
      <w:jc w:val="right"/>
    </w:pPr>
    <w:rPr>
      <w:rFonts w:ascii="Tele-GroteskHal" w:hAnsi="Tele-GroteskHal"/>
      <w:sz w:val="18"/>
    </w:rPr>
  </w:style>
  <w:style w:type="character" w:customStyle="1" w:styleId="VorVoll">
    <w:name w:val="VorVoll"/>
    <w:rsid w:val="00E3174E"/>
    <w:rPr>
      <w:color w:val="auto"/>
      <w:spacing w:val="0"/>
      <w:position w:val="0"/>
    </w:rPr>
  </w:style>
  <w:style w:type="paragraph" w:customStyle="1" w:styleId="Unterzeichner">
    <w:name w:val="Unterzeichner"/>
    <w:basedOn w:val="Textkrper"/>
    <w:next w:val="Standard"/>
    <w:rsid w:val="00E3174E"/>
    <w:pPr>
      <w:spacing w:before="480" w:after="480" w:line="240" w:lineRule="atLeast"/>
      <w:jc w:val="left"/>
    </w:pPr>
    <w:rPr>
      <w:rFonts w:ascii="Courier New" w:hAnsi="Courier New"/>
    </w:rPr>
  </w:style>
  <w:style w:type="paragraph" w:styleId="Textkrper2">
    <w:name w:val="Body Text 2"/>
    <w:basedOn w:val="Standard"/>
    <w:rsid w:val="00E3174E"/>
    <w:rPr>
      <w:color w:val="0000FF"/>
      <w:sz w:val="16"/>
    </w:rPr>
  </w:style>
  <w:style w:type="paragraph" w:styleId="Textkrper3">
    <w:name w:val="Body Text 3"/>
    <w:basedOn w:val="Standard"/>
    <w:rsid w:val="00E3174E"/>
    <w:rPr>
      <w:sz w:val="16"/>
    </w:rPr>
  </w:style>
  <w:style w:type="character" w:styleId="BesuchterLink">
    <w:name w:val="FollowedHyperlink"/>
    <w:rsid w:val="00E3174E"/>
    <w:rPr>
      <w:color w:val="800080"/>
      <w:u w:val="single"/>
    </w:rPr>
  </w:style>
  <w:style w:type="paragraph" w:styleId="NurText">
    <w:name w:val="Plain Text"/>
    <w:basedOn w:val="Standard"/>
    <w:rsid w:val="00E3174E"/>
    <w:pPr>
      <w:jc w:val="left"/>
    </w:pPr>
    <w:rPr>
      <w:rFonts w:ascii="Courier New" w:hAnsi="Courier New" w:cs="Courier New"/>
      <w:sz w:val="20"/>
      <w:lang w:val="de-AT"/>
    </w:rPr>
  </w:style>
  <w:style w:type="table" w:styleId="Tabellenraster">
    <w:name w:val="Table Grid"/>
    <w:basedOn w:val="NormaleTabelle"/>
    <w:rsid w:val="006B4015"/>
    <w:pPr>
      <w:jc w:val="both"/>
    </w:pPr>
    <w:rPr>
      <w:rFonts w:ascii="Verdana" w:hAnsi="Verdana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Autospacing="0" w:afterLines="0" w:afterAutospacing="0"/>
        <w:contextualSpacing w:val="0"/>
      </w:pPr>
      <w:rPr>
        <w:rFonts w:ascii="DengXian" w:hAnsi="DengXian"/>
        <w:b/>
        <w:color w:val="FFFFFF"/>
        <w:sz w:val="20"/>
      </w:rPr>
      <w:tblPr/>
      <w:tcPr>
        <w:shd w:val="clear" w:color="auto" w:fill="FF6600"/>
      </w:tcPr>
    </w:tblStylePr>
  </w:style>
  <w:style w:type="paragraph" w:customStyle="1" w:styleId="Formatvorlageberschrift2TWBlau">
    <w:name w:val="Formatvorlage Überschrift 2 + TW Blau"/>
    <w:basedOn w:val="berschrift2"/>
    <w:link w:val="Formatvorlageberschrift2TWBlauZchnZchn"/>
    <w:rsid w:val="006B4015"/>
    <w:pPr>
      <w:keepNext w:val="0"/>
      <w:numPr>
        <w:ilvl w:val="0"/>
        <w:numId w:val="0"/>
      </w:numPr>
      <w:tabs>
        <w:tab w:val="left" w:pos="2127"/>
      </w:tabs>
      <w:spacing w:before="360"/>
      <w:jc w:val="both"/>
    </w:pPr>
    <w:rPr>
      <w:rFonts w:ascii="Verdana" w:hAnsi="Verdana" w:cs="Times New Roman"/>
      <w:noProof w:val="0"/>
      <w:color w:val="0879DE"/>
      <w:sz w:val="20"/>
      <w:lang w:val="de-DE" w:eastAsia="de-AT"/>
    </w:rPr>
  </w:style>
  <w:style w:type="character" w:customStyle="1" w:styleId="Formatvorlageberschrift2TWBlauZchnZchn">
    <w:name w:val="Formatvorlage Überschrift 2 + TW Blau Zchn Zchn"/>
    <w:link w:val="Formatvorlageberschrift2TWBlau"/>
    <w:rsid w:val="006B4015"/>
    <w:rPr>
      <w:rFonts w:ascii="Verdana" w:hAnsi="Verdana"/>
      <w:b/>
      <w:bCs/>
      <w:color w:val="0879DE"/>
      <w:lang w:val="de-DE" w:eastAsia="de-AT" w:bidi="ar-SA"/>
    </w:rPr>
  </w:style>
  <w:style w:type="paragraph" w:customStyle="1" w:styleId="comment">
    <w:name w:val="comment"/>
    <w:basedOn w:val="Standard"/>
    <w:rsid w:val="00236406"/>
    <w:rPr>
      <w:rFonts w:ascii="Verdana" w:hAnsi="Verdana"/>
      <w:color w:val="5F5F5F"/>
      <w:sz w:val="20"/>
      <w:lang w:val="de-AT" w:eastAsia="de-AT"/>
    </w:rPr>
  </w:style>
  <w:style w:type="paragraph" w:customStyle="1" w:styleId="FormatvorlageArialBlackUntenEinfacheeinfarbigeLinieAutomatisch">
    <w:name w:val="Formatvorlage Arial Black Unten: (Einfache einfarbige Linie Automatisch ..."/>
    <w:basedOn w:val="Standard"/>
    <w:rsid w:val="00987398"/>
    <w:pPr>
      <w:pBdr>
        <w:bottom w:val="single" w:sz="4" w:space="1" w:color="auto"/>
      </w:pBdr>
      <w:spacing w:before="120"/>
      <w:jc w:val="left"/>
    </w:pPr>
    <w:rPr>
      <w:rFonts w:ascii="Arial Black" w:hAnsi="Arial Black"/>
      <w:lang w:val="de-AT" w:eastAsia="de-AT"/>
    </w:rPr>
  </w:style>
  <w:style w:type="paragraph" w:styleId="Abbildungsverzeichnis">
    <w:name w:val="table of figures"/>
    <w:basedOn w:val="Standard"/>
    <w:next w:val="Standard"/>
    <w:uiPriority w:val="99"/>
    <w:rsid w:val="00E427DF"/>
  </w:style>
  <w:style w:type="paragraph" w:styleId="Sprechblasentext">
    <w:name w:val="Balloon Text"/>
    <w:basedOn w:val="Standard"/>
    <w:link w:val="SprechblasentextZchn"/>
    <w:rsid w:val="00F6424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F64244"/>
    <w:rPr>
      <w:rFonts w:ascii="Tahoma" w:hAnsi="Tahoma" w:cs="Tahoma"/>
      <w:sz w:val="16"/>
      <w:szCs w:val="16"/>
      <w:lang w:val="de-DE" w:eastAsia="de-DE"/>
    </w:rPr>
  </w:style>
  <w:style w:type="paragraph" w:customStyle="1" w:styleId="Default">
    <w:name w:val="Default"/>
    <w:rsid w:val="00CE0B0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de-AT"/>
    </w:rPr>
  </w:style>
  <w:style w:type="character" w:customStyle="1" w:styleId="hps">
    <w:name w:val="hps"/>
    <w:basedOn w:val="Absatz-Standardschriftart"/>
    <w:rsid w:val="00310148"/>
  </w:style>
  <w:style w:type="paragraph" w:customStyle="1" w:styleId="Textkrper31">
    <w:name w:val="Textkörper 31"/>
    <w:basedOn w:val="Standard"/>
    <w:rsid w:val="00894269"/>
    <w:pPr>
      <w:overflowPunct w:val="0"/>
      <w:autoSpaceDE w:val="0"/>
      <w:autoSpaceDN w:val="0"/>
      <w:adjustRightInd w:val="0"/>
      <w:jc w:val="left"/>
      <w:textAlignment w:val="baseline"/>
    </w:pPr>
    <w:rPr>
      <w:b/>
      <w:sz w:val="18"/>
    </w:rPr>
  </w:style>
  <w:style w:type="character" w:customStyle="1" w:styleId="longtext">
    <w:name w:val="long_text"/>
    <w:basedOn w:val="Absatz-Standardschriftart"/>
    <w:rsid w:val="00103CA9"/>
  </w:style>
  <w:style w:type="paragraph" w:styleId="Listenabsatz">
    <w:name w:val="List Paragraph"/>
    <w:basedOn w:val="Standard"/>
    <w:uiPriority w:val="34"/>
    <w:qFormat/>
    <w:rsid w:val="00867A7B"/>
    <w:pPr>
      <w:ind w:left="720"/>
      <w:contextualSpacing/>
    </w:pPr>
  </w:style>
  <w:style w:type="character" w:customStyle="1" w:styleId="atn">
    <w:name w:val="atn"/>
    <w:basedOn w:val="Absatz-Standardschriftart"/>
    <w:rsid w:val="00E959FB"/>
  </w:style>
  <w:style w:type="paragraph" w:styleId="Dokumentstruktur">
    <w:name w:val="Document Map"/>
    <w:basedOn w:val="Standard"/>
    <w:link w:val="DokumentstrukturZchn"/>
    <w:rsid w:val="00C83BE6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rsid w:val="00C83BE6"/>
    <w:rPr>
      <w:rFonts w:ascii="Tahoma" w:hAnsi="Tahoma" w:cs="Tahoma"/>
      <w:sz w:val="16"/>
      <w:szCs w:val="16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A05A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bCs/>
      <w:noProof w:val="0"/>
      <w:color w:val="365F91"/>
      <w:sz w:val="28"/>
      <w:szCs w:val="28"/>
      <w:lang w:val="de-DE" w:eastAsia="en-US"/>
    </w:rPr>
  </w:style>
  <w:style w:type="character" w:styleId="Kommentarzeichen">
    <w:name w:val="annotation reference"/>
    <w:semiHidden/>
    <w:unhideWhenUsed/>
    <w:rsid w:val="00041FE2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041FE2"/>
    <w:rPr>
      <w:sz w:val="20"/>
    </w:rPr>
  </w:style>
  <w:style w:type="character" w:customStyle="1" w:styleId="KommentartextZchn">
    <w:name w:val="Kommentartext Zchn"/>
    <w:link w:val="Kommentartext"/>
    <w:semiHidden/>
    <w:rsid w:val="00041FE2"/>
    <w:rPr>
      <w:rFonts w:ascii="Arial" w:hAnsi="Arial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041FE2"/>
    <w:rPr>
      <w:b/>
      <w:bCs/>
    </w:rPr>
  </w:style>
  <w:style w:type="character" w:customStyle="1" w:styleId="KommentarthemaZchn">
    <w:name w:val="Kommentarthema Zchn"/>
    <w:link w:val="Kommentarthema"/>
    <w:semiHidden/>
    <w:rsid w:val="00041FE2"/>
    <w:rPr>
      <w:rFonts w:ascii="Arial" w:hAnsi="Arial"/>
      <w:b/>
      <w:bCs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E1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https://github.com/floholzer/Citibike_Project" TargetMode="Externa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Alex\Anwendungsdaten\Microsoft\Vorlagen\Standard%20PHB%20nlc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0526B5-1F79-43C6-9969-EFB4554E2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Standard PHB nlc.dot</Template>
  <TotalTime>0</TotalTime>
  <Pages>9</Pages>
  <Words>871</Words>
  <Characters>5558</Characters>
  <Application>Microsoft Office Word</Application>
  <DocSecurity>0</DocSecurity>
  <Lines>308</Lines>
  <Paragraphs>156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DWBI Case Study: Business Case, Requirements and Data Model</vt:lpstr>
      <vt:lpstr>DWBI Case Study: Business Case, Requirements and Data Model</vt:lpstr>
    </vt:vector>
  </TitlesOfParts>
  <Manager/>
  <Company>TU Wien - Studentenversion</Company>
  <LinksUpToDate>false</LinksUpToDate>
  <CharactersWithSpaces>6273</CharactersWithSpaces>
  <SharedDoc>false</SharedDoc>
  <HyperlinkBase/>
  <HLinks>
    <vt:vector size="96" baseType="variant">
      <vt:variant>
        <vt:i4>1703990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_Toc224059560</vt:lpwstr>
      </vt:variant>
      <vt:variant>
        <vt:i4>1638454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_Toc224059559</vt:lpwstr>
      </vt:variant>
      <vt:variant>
        <vt:i4>1638454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_Toc224059558</vt:lpwstr>
      </vt:variant>
      <vt:variant>
        <vt:i4>1638454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_Toc224059557</vt:lpwstr>
      </vt:variant>
      <vt:variant>
        <vt:i4>1638454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_Toc224059556</vt:lpwstr>
      </vt:variant>
      <vt:variant>
        <vt:i4>1638454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_Toc224059555</vt:lpwstr>
      </vt:variant>
      <vt:variant>
        <vt:i4>1638454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_Toc224059554</vt:lpwstr>
      </vt:variant>
      <vt:variant>
        <vt:i4>1638454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_Toc224059553</vt:lpwstr>
      </vt:variant>
      <vt:variant>
        <vt:i4>1638454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_Toc224059552</vt:lpwstr>
      </vt:variant>
      <vt:variant>
        <vt:i4>1638454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_Toc224059551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_Toc224059550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_Toc224059549</vt:lpwstr>
      </vt:variant>
      <vt:variant>
        <vt:i4>1572918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_Toc224059548</vt:lpwstr>
      </vt:variant>
      <vt:variant>
        <vt:i4>1572918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_Toc224059547</vt:lpwstr>
      </vt:variant>
      <vt:variant>
        <vt:i4>1572918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_Toc224059546</vt:lpwstr>
      </vt:variant>
      <vt:variant>
        <vt:i4>2621468</vt:i4>
      </vt:variant>
      <vt:variant>
        <vt:i4>6</vt:i4>
      </vt:variant>
      <vt:variant>
        <vt:i4>0</vt:i4>
      </vt:variant>
      <vt:variant>
        <vt:i4>5</vt:i4>
      </vt:variant>
      <vt:variant>
        <vt:lpwstr>https://github.com/floholzer/Citibike_Project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DWBI Case Study: Business Case, Requirements and Data Model</dc:title>
  <dc:subject/>
  <dc:creator>Felix Mödritscher</dc:creator>
  <cp:keywords/>
  <dc:description/>
  <cp:lastModifiedBy>Florentin Holzer</cp:lastModifiedBy>
  <cp:revision>19</cp:revision>
  <cp:lastPrinted>2021-06-07T14:57:00Z</cp:lastPrinted>
  <dcterms:created xsi:type="dcterms:W3CDTF">2026-03-10T17:25:00Z</dcterms:created>
  <dcterms:modified xsi:type="dcterms:W3CDTF">2026-03-16T13:21:00Z</dcterms:modified>
  <cp:category/>
  <cp:contentStatus>Template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ktname">
    <vt:lpwstr>Projektbezeichnung</vt:lpwstr>
  </property>
  <property fmtid="{D5CDD505-2E9C-101B-9397-08002B2CF9AE}" pid="3" name="projektnummer">
    <vt:lpwstr>001</vt:lpwstr>
  </property>
  <property fmtid="{D5CDD505-2E9C-101B-9397-08002B2CF9AE}" pid="4" name="projektleiter">
    <vt:lpwstr>Vorname Nachname</vt:lpwstr>
  </property>
  <property fmtid="{D5CDD505-2E9C-101B-9397-08002B2CF9AE}" pid="5" name="phb version">
    <vt:lpwstr>0.1</vt:lpwstr>
  </property>
  <property fmtid="{D5CDD505-2E9C-101B-9397-08002B2CF9AE}" pid="6" name="phb datum">
    <vt:lpwstr>01.01.04</vt:lpwstr>
  </property>
</Properties>
</file>