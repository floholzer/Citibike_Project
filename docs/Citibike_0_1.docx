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308D" w14:textId="77777777" w:rsidR="00D10708" w:rsidRPr="0060678A" w:rsidRDefault="00D10708">
      <w:pPr>
        <w:jc w:val="right"/>
        <w:rPr>
          <w:rFonts w:cs="Arial"/>
          <w:sz w:val="22"/>
          <w:szCs w:val="22"/>
          <w:lang w:val="en-US"/>
        </w:rPr>
      </w:pPr>
    </w:p>
    <w:p w14:paraId="4D414E4A" w14:textId="77777777" w:rsidR="00FF7AFD" w:rsidRPr="0060678A" w:rsidRDefault="00FF7AFD">
      <w:pPr>
        <w:jc w:val="center"/>
        <w:rPr>
          <w:rFonts w:cs="Arial"/>
          <w:color w:val="0000FF"/>
          <w:sz w:val="40"/>
          <w:lang w:val="en-US"/>
        </w:rPr>
      </w:pPr>
    </w:p>
    <w:p w14:paraId="2797CEC8" w14:textId="749658AA" w:rsidR="00F10724" w:rsidRPr="0060678A" w:rsidRDefault="00F10724" w:rsidP="00F10724">
      <w:pPr>
        <w:jc w:val="center"/>
        <w:rPr>
          <w:rFonts w:cs="Arial"/>
          <w:b/>
          <w:color w:val="0070C0"/>
          <w:sz w:val="72"/>
          <w:szCs w:val="72"/>
          <w:lang w:val="en-US"/>
        </w:rPr>
      </w:pPr>
      <w:r>
        <w:rPr>
          <w:rFonts w:cs="Arial"/>
          <w:b/>
          <w:color w:val="0070C0"/>
          <w:sz w:val="72"/>
          <w:szCs w:val="72"/>
          <w:lang w:val="en-US"/>
        </w:rPr>
        <w:t>DW/BI Case Study</w:t>
      </w:r>
    </w:p>
    <w:p w14:paraId="118D966D" w14:textId="77777777" w:rsidR="00387C21" w:rsidRDefault="00387C21">
      <w:pPr>
        <w:jc w:val="center"/>
        <w:rPr>
          <w:rFonts w:cs="Arial"/>
          <w:color w:val="0000FF"/>
          <w:sz w:val="40"/>
          <w:lang w:val="en-US"/>
        </w:rPr>
      </w:pPr>
    </w:p>
    <w:p w14:paraId="7FD0850C" w14:textId="77777777" w:rsidR="002C408B" w:rsidRPr="0060678A" w:rsidRDefault="002C408B">
      <w:pPr>
        <w:jc w:val="center"/>
        <w:rPr>
          <w:rFonts w:cs="Arial"/>
          <w:color w:val="0000FF"/>
          <w:sz w:val="40"/>
          <w:lang w:val="en-US"/>
        </w:rPr>
      </w:pPr>
    </w:p>
    <w:p w14:paraId="7D8D1910" w14:textId="77777777" w:rsidR="00387C21" w:rsidRPr="0060678A" w:rsidRDefault="00387C21">
      <w:pPr>
        <w:jc w:val="center"/>
        <w:rPr>
          <w:rFonts w:cs="Arial"/>
          <w:color w:val="0000FF"/>
          <w:sz w:val="40"/>
          <w:lang w:val="en-US"/>
        </w:rPr>
      </w:pPr>
    </w:p>
    <w:p w14:paraId="290776D2" w14:textId="77777777" w:rsidR="00387C21" w:rsidRPr="0060678A" w:rsidRDefault="00387C21">
      <w:pPr>
        <w:jc w:val="center"/>
        <w:rPr>
          <w:rFonts w:cs="Arial"/>
          <w:color w:val="0000FF"/>
          <w:sz w:val="40"/>
          <w:lang w:val="en-US"/>
        </w:rPr>
      </w:pPr>
    </w:p>
    <w:p w14:paraId="1E662172" w14:textId="2DBB6F07" w:rsidR="00D10708" w:rsidRPr="00F10724" w:rsidRDefault="00B00B11">
      <w:pPr>
        <w:jc w:val="center"/>
        <w:rPr>
          <w:rFonts w:cs="Arial"/>
          <w:b/>
          <w:color w:val="0070C0"/>
          <w:sz w:val="48"/>
          <w:lang w:val="en-US"/>
        </w:rPr>
      </w:pPr>
      <w:r w:rsidRPr="0060678A">
        <w:rPr>
          <w:rFonts w:cs="Arial"/>
        </w:rPr>
        <w:fldChar w:fldCharType="begin"/>
      </w:r>
      <w:r w:rsidRPr="0060678A">
        <w:rPr>
          <w:rFonts w:cs="Arial"/>
          <w:lang w:val="en-US"/>
        </w:rPr>
        <w:instrText xml:space="preserve"> DOCPROPERTY "projektname"  \* MERGEFORMAT </w:instrText>
      </w:r>
      <w:r w:rsidRPr="0060678A">
        <w:rPr>
          <w:rFonts w:cs="Arial"/>
        </w:rPr>
        <w:fldChar w:fldCharType="separate"/>
      </w:r>
      <w:r w:rsidR="000960D2">
        <w:rPr>
          <w:rFonts w:cs="Arial"/>
          <w:b/>
          <w:color w:val="0070C0"/>
          <w:sz w:val="48"/>
          <w:lang w:val="en-US"/>
        </w:rPr>
        <w:t>CITIBIKE</w:t>
      </w:r>
      <w:r w:rsidRPr="0060678A">
        <w:rPr>
          <w:rFonts w:cs="Arial"/>
        </w:rPr>
        <w:fldChar w:fldCharType="end"/>
      </w:r>
    </w:p>
    <w:p w14:paraId="4F1DCD02" w14:textId="77777777" w:rsidR="00D56BB8" w:rsidRPr="0060678A" w:rsidRDefault="00D56BB8" w:rsidP="00D56BB8">
      <w:pPr>
        <w:jc w:val="center"/>
        <w:rPr>
          <w:rFonts w:cs="Arial"/>
          <w:color w:val="0000FF"/>
          <w:sz w:val="40"/>
          <w:lang w:val="en-US"/>
        </w:rPr>
      </w:pPr>
    </w:p>
    <w:p w14:paraId="454EA137" w14:textId="77777777" w:rsidR="00D56BB8" w:rsidRPr="0060678A" w:rsidRDefault="00D56BB8" w:rsidP="00D56BB8">
      <w:pPr>
        <w:jc w:val="center"/>
        <w:rPr>
          <w:rFonts w:cs="Arial"/>
          <w:color w:val="0000FF"/>
          <w:sz w:val="40"/>
          <w:lang w:val="en-US"/>
        </w:rPr>
      </w:pPr>
    </w:p>
    <w:p w14:paraId="748B8C80" w14:textId="77777777" w:rsidR="00593FFD" w:rsidRDefault="00593FFD" w:rsidP="00593FFD">
      <w:pPr>
        <w:jc w:val="center"/>
        <w:rPr>
          <w:rFonts w:cs="Arial"/>
          <w:color w:val="000000"/>
          <w:lang w:val="en-US"/>
        </w:rPr>
      </w:pPr>
    </w:p>
    <w:p w14:paraId="2899FC51" w14:textId="77777777" w:rsidR="002C408B" w:rsidRDefault="002C408B" w:rsidP="00593FFD">
      <w:pPr>
        <w:jc w:val="center"/>
        <w:rPr>
          <w:rFonts w:cs="Arial"/>
          <w:color w:val="000000"/>
          <w:lang w:val="en-US"/>
        </w:rPr>
      </w:pPr>
    </w:p>
    <w:p w14:paraId="367185F8" w14:textId="77777777" w:rsidR="002C408B" w:rsidRDefault="002C408B" w:rsidP="00593FFD">
      <w:pPr>
        <w:jc w:val="center"/>
        <w:rPr>
          <w:rFonts w:cs="Arial"/>
          <w:color w:val="000000"/>
          <w:lang w:val="en-US"/>
        </w:rPr>
      </w:pPr>
    </w:p>
    <w:p w14:paraId="3C2D4D11" w14:textId="77777777" w:rsidR="002C408B" w:rsidRDefault="002C408B" w:rsidP="00593FFD">
      <w:pPr>
        <w:jc w:val="center"/>
        <w:rPr>
          <w:rFonts w:cs="Arial"/>
          <w:color w:val="000000"/>
          <w:lang w:val="en-US"/>
        </w:rPr>
      </w:pPr>
    </w:p>
    <w:p w14:paraId="30F25414" w14:textId="77777777" w:rsidR="002C408B" w:rsidRDefault="002C408B" w:rsidP="00593FFD">
      <w:pPr>
        <w:jc w:val="center"/>
        <w:rPr>
          <w:rFonts w:cs="Arial"/>
          <w:color w:val="000000"/>
          <w:lang w:val="en-US"/>
        </w:rPr>
      </w:pPr>
    </w:p>
    <w:p w14:paraId="5B904101" w14:textId="77777777" w:rsidR="002C408B" w:rsidRDefault="002C408B" w:rsidP="00593FFD">
      <w:pPr>
        <w:jc w:val="center"/>
        <w:rPr>
          <w:rFonts w:cs="Arial"/>
          <w:color w:val="000000"/>
          <w:lang w:val="en-US"/>
        </w:rPr>
      </w:pPr>
    </w:p>
    <w:p w14:paraId="481AB6FA" w14:textId="77777777" w:rsidR="002C408B" w:rsidRPr="0060678A" w:rsidRDefault="002C408B" w:rsidP="00593FFD">
      <w:pPr>
        <w:jc w:val="center"/>
        <w:rPr>
          <w:rFonts w:cs="Arial"/>
          <w:color w:val="000000"/>
          <w:lang w:val="en-US"/>
        </w:rPr>
      </w:pPr>
    </w:p>
    <w:p w14:paraId="43EA7913" w14:textId="77777777" w:rsidR="00593FFD" w:rsidRPr="0060678A" w:rsidRDefault="00593FFD" w:rsidP="00593FFD">
      <w:pPr>
        <w:jc w:val="center"/>
        <w:rPr>
          <w:rFonts w:cs="Arial"/>
          <w:color w:val="000000"/>
          <w:lang w:val="en-US"/>
        </w:rPr>
      </w:pPr>
    </w:p>
    <w:p w14:paraId="1533A918" w14:textId="77777777" w:rsidR="00D87F1F" w:rsidRPr="0060678A" w:rsidRDefault="00D87F1F" w:rsidP="00593FFD">
      <w:pPr>
        <w:jc w:val="center"/>
        <w:rPr>
          <w:rFonts w:cs="Arial"/>
          <w:color w:val="000000"/>
          <w:lang w:val="en-US"/>
        </w:rPr>
      </w:pPr>
    </w:p>
    <w:p w14:paraId="79EAB35D" w14:textId="77777777" w:rsidR="00593FFD" w:rsidRPr="0060678A" w:rsidRDefault="00593FFD" w:rsidP="00593FFD">
      <w:pPr>
        <w:jc w:val="center"/>
        <w:rPr>
          <w:rFonts w:cs="Arial"/>
          <w:color w:val="000000"/>
          <w:lang w:val="en-US"/>
        </w:rPr>
      </w:pPr>
    </w:p>
    <w:p w14:paraId="3BEFF916" w14:textId="77777777" w:rsidR="00D87F1F" w:rsidRPr="0060678A" w:rsidRDefault="00D87F1F" w:rsidP="00593FFD">
      <w:pPr>
        <w:jc w:val="center"/>
        <w:rPr>
          <w:rFonts w:cs="Arial"/>
          <w:color w:val="000000"/>
          <w:lang w:val="en-US"/>
        </w:rPr>
      </w:pPr>
    </w:p>
    <w:p w14:paraId="0033960A" w14:textId="77777777" w:rsidR="00D87F1F" w:rsidRPr="0060678A" w:rsidRDefault="00D87F1F" w:rsidP="00593FFD">
      <w:pPr>
        <w:jc w:val="center"/>
        <w:rPr>
          <w:rFonts w:cs="Arial"/>
          <w:color w:val="000000"/>
          <w:lang w:val="en-US"/>
        </w:rPr>
      </w:pPr>
    </w:p>
    <w:p w14:paraId="560FB754" w14:textId="77777777" w:rsidR="00593FFD" w:rsidRPr="0060678A" w:rsidRDefault="00593FFD" w:rsidP="00593FFD">
      <w:pPr>
        <w:jc w:val="center"/>
        <w:rPr>
          <w:rFonts w:cs="Arial"/>
          <w:color w:val="000000"/>
          <w:lang w:val="en-US"/>
        </w:rPr>
      </w:pPr>
    </w:p>
    <w:p w14:paraId="33F8E61D" w14:textId="77777777" w:rsidR="002C408B" w:rsidRDefault="00D10708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  <w:r w:rsidRPr="0060678A">
        <w:rPr>
          <w:rFonts w:cs="Arial"/>
          <w:b/>
          <w:color w:val="404040"/>
          <w:sz w:val="28"/>
          <w:szCs w:val="28"/>
          <w:lang w:val="en-US"/>
        </w:rPr>
        <w:t xml:space="preserve">Version </w:t>
      </w:r>
      <w:r w:rsidR="000960D2">
        <w:rPr>
          <w:rFonts w:cs="Arial"/>
          <w:b/>
          <w:color w:val="404040"/>
          <w:sz w:val="28"/>
          <w:szCs w:val="28"/>
          <w:lang w:val="en-US"/>
        </w:rPr>
        <w:t>0</w:t>
      </w:r>
      <w:r w:rsidR="00632C6D" w:rsidRPr="0060678A">
        <w:rPr>
          <w:rFonts w:cs="Arial"/>
          <w:b/>
          <w:color w:val="404040"/>
          <w:sz w:val="28"/>
          <w:szCs w:val="28"/>
          <w:lang w:val="en-US"/>
        </w:rPr>
        <w:t>.</w:t>
      </w:r>
      <w:r w:rsidR="000960D2">
        <w:rPr>
          <w:rFonts w:cs="Arial"/>
          <w:b/>
          <w:color w:val="404040"/>
          <w:sz w:val="28"/>
          <w:szCs w:val="28"/>
          <w:lang w:val="en-US"/>
        </w:rPr>
        <w:t>1</w:t>
      </w:r>
    </w:p>
    <w:p w14:paraId="6EA0AB2B" w14:textId="77777777" w:rsidR="000960D2" w:rsidRPr="00DB10EC" w:rsidRDefault="000960D2">
      <w:pPr>
        <w:jc w:val="center"/>
        <w:rPr>
          <w:rFonts w:cs="Arial"/>
          <w:b/>
          <w:color w:val="404040"/>
          <w:sz w:val="28"/>
          <w:szCs w:val="28"/>
          <w:lang w:val="de-AT"/>
        </w:rPr>
      </w:pPr>
      <w:proofErr w:type="spellStart"/>
      <w:r w:rsidRPr="00DB10EC">
        <w:rPr>
          <w:rFonts w:cs="Arial"/>
          <w:b/>
          <w:color w:val="404040"/>
          <w:sz w:val="28"/>
          <w:szCs w:val="28"/>
          <w:lang w:val="de-AT"/>
        </w:rPr>
        <w:t>CD_citibike</w:t>
      </w:r>
      <w:proofErr w:type="spellEnd"/>
    </w:p>
    <w:p w14:paraId="24D37926" w14:textId="77777777" w:rsidR="000960D2" w:rsidRPr="00DB10EC" w:rsidRDefault="000960D2" w:rsidP="000960D2">
      <w:pPr>
        <w:jc w:val="center"/>
        <w:rPr>
          <w:rFonts w:cs="Arial"/>
          <w:b/>
          <w:color w:val="404040"/>
          <w:sz w:val="28"/>
          <w:szCs w:val="28"/>
          <w:lang w:val="de-AT"/>
        </w:rPr>
      </w:pPr>
      <w:r w:rsidRPr="00DB10EC">
        <w:rPr>
          <w:rFonts w:cs="Arial"/>
          <w:b/>
          <w:color w:val="404040"/>
          <w:sz w:val="28"/>
          <w:szCs w:val="28"/>
          <w:lang w:val="de-AT"/>
        </w:rPr>
        <w:t xml:space="preserve">Azzam Sara, </w:t>
      </w:r>
      <w:proofErr w:type="spellStart"/>
      <w:r w:rsidRPr="00DB10EC">
        <w:rPr>
          <w:rFonts w:cs="Arial"/>
          <w:b/>
          <w:color w:val="404040"/>
          <w:sz w:val="28"/>
          <w:szCs w:val="28"/>
          <w:lang w:val="de-AT"/>
        </w:rPr>
        <w:t>Dziekan</w:t>
      </w:r>
      <w:proofErr w:type="spellEnd"/>
      <w:r w:rsidRPr="00DB10EC">
        <w:rPr>
          <w:rFonts w:cs="Arial"/>
          <w:b/>
          <w:color w:val="404040"/>
          <w:sz w:val="28"/>
          <w:szCs w:val="28"/>
          <w:lang w:val="de-AT"/>
        </w:rPr>
        <w:t xml:space="preserve"> Jiri Michael, Holzer Florentin, </w:t>
      </w:r>
    </w:p>
    <w:p w14:paraId="5FDB6944" w14:textId="77777777" w:rsidR="000960D2" w:rsidRDefault="000960D2" w:rsidP="000960D2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  <w:proofErr w:type="spellStart"/>
      <w:r w:rsidRPr="000960D2">
        <w:rPr>
          <w:rFonts w:cs="Arial"/>
          <w:b/>
          <w:color w:val="404040"/>
          <w:sz w:val="28"/>
          <w:szCs w:val="28"/>
          <w:lang w:val="en-US"/>
        </w:rPr>
        <w:t>Murhamer</w:t>
      </w:r>
      <w:proofErr w:type="spellEnd"/>
      <w:r w:rsidRPr="000960D2">
        <w:rPr>
          <w:rFonts w:cs="Arial"/>
          <w:b/>
          <w:color w:val="404040"/>
          <w:sz w:val="28"/>
          <w:szCs w:val="28"/>
          <w:lang w:val="en-US"/>
        </w:rPr>
        <w:t xml:space="preserve"> Serge Robert</w:t>
      </w:r>
      <w:r>
        <w:rPr>
          <w:rFonts w:cs="Arial"/>
          <w:b/>
          <w:color w:val="404040"/>
          <w:sz w:val="28"/>
          <w:szCs w:val="28"/>
          <w:lang w:val="en-US"/>
        </w:rPr>
        <w:t xml:space="preserve">, </w:t>
      </w:r>
      <w:r w:rsidRPr="000960D2">
        <w:rPr>
          <w:rFonts w:cs="Arial"/>
          <w:b/>
          <w:color w:val="404040"/>
          <w:sz w:val="28"/>
          <w:szCs w:val="28"/>
          <w:lang w:val="en-US"/>
        </w:rPr>
        <w:t>Weber Benjamin</w:t>
      </w:r>
    </w:p>
    <w:p w14:paraId="7F6233F6" w14:textId="6B76B570" w:rsidR="00D10708" w:rsidRPr="0060678A" w:rsidRDefault="00EF5992" w:rsidP="000960D2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  <w:r w:rsidRPr="0060678A">
        <w:rPr>
          <w:rFonts w:cs="Arial"/>
          <w:b/>
          <w:color w:val="404040"/>
          <w:sz w:val="28"/>
          <w:szCs w:val="28"/>
          <w:lang w:val="en-US"/>
        </w:rPr>
        <w:t>Date</w:t>
      </w:r>
      <w:r w:rsidR="00D10708" w:rsidRPr="0060678A">
        <w:rPr>
          <w:rFonts w:cs="Arial"/>
          <w:b/>
          <w:color w:val="404040"/>
          <w:sz w:val="28"/>
          <w:szCs w:val="28"/>
          <w:lang w:val="en-US"/>
        </w:rPr>
        <w:t xml:space="preserve">: </w:t>
      </w:r>
      <w:r w:rsidR="00DB10EC">
        <w:rPr>
          <w:rFonts w:cs="Arial"/>
          <w:b/>
          <w:color w:val="404040"/>
          <w:sz w:val="28"/>
          <w:szCs w:val="28"/>
          <w:lang w:val="en-US"/>
        </w:rPr>
        <w:t>2026-03-10</w:t>
      </w:r>
    </w:p>
    <w:p w14:paraId="75705189" w14:textId="77777777" w:rsidR="00D87F1F" w:rsidRPr="0060678A" w:rsidRDefault="00D87F1F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</w:p>
    <w:p w14:paraId="70F4E7A2" w14:textId="77777777" w:rsidR="005C5BE9" w:rsidRPr="0060678A" w:rsidRDefault="005C5BE9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</w:p>
    <w:p w14:paraId="7E671D38" w14:textId="77777777" w:rsidR="005C5BE9" w:rsidRPr="0060678A" w:rsidRDefault="005C5BE9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</w:p>
    <w:p w14:paraId="54D8F8C9" w14:textId="77777777" w:rsidR="005C5BE9" w:rsidRPr="0060678A" w:rsidRDefault="005C5BE9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</w:p>
    <w:p w14:paraId="22CD1236" w14:textId="77777777" w:rsidR="00087153" w:rsidRPr="0060678A" w:rsidRDefault="00087153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</w:p>
    <w:p w14:paraId="30405744" w14:textId="77777777" w:rsidR="00D87F1F" w:rsidRPr="0060678A" w:rsidRDefault="00D87F1F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</w:p>
    <w:p w14:paraId="2F60A7A4" w14:textId="77777777" w:rsidR="000D1225" w:rsidRPr="0060678A" w:rsidRDefault="00DB10EC" w:rsidP="00C840C7">
      <w:pPr>
        <w:tabs>
          <w:tab w:val="left" w:pos="1455"/>
        </w:tabs>
        <w:jc w:val="center"/>
        <w:rPr>
          <w:rFonts w:cs="Arial"/>
          <w:sz w:val="44"/>
          <w:lang w:val="en-US"/>
        </w:rPr>
      </w:pPr>
      <w:r w:rsidRPr="0060678A">
        <w:rPr>
          <w:rFonts w:cs="Arial"/>
          <w:noProof/>
          <w:sz w:val="44"/>
          <w:lang w:val="de-AT" w:eastAsia="de-AT"/>
        </w:rPr>
        <w:drawing>
          <wp:inline distT="0" distB="0" distL="0" distR="0" wp14:anchorId="60E7A0F6" wp14:editId="7CFA3A51">
            <wp:extent cx="1350010" cy="350520"/>
            <wp:effectExtent l="0" t="0" r="0" b="0"/>
            <wp:docPr id="1" name="Bild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C138C" w14:textId="77777777" w:rsidR="00D10708" w:rsidRPr="0060678A" w:rsidRDefault="00F27AF6" w:rsidP="0017075D">
      <w:pPr>
        <w:jc w:val="left"/>
        <w:rPr>
          <w:rFonts w:cs="Arial"/>
          <w:sz w:val="44"/>
          <w:lang w:val="en-US"/>
        </w:rPr>
      </w:pPr>
      <w:r w:rsidRPr="0060678A">
        <w:rPr>
          <w:rFonts w:cs="Arial"/>
          <w:sz w:val="44"/>
          <w:lang w:val="en-US"/>
        </w:rPr>
        <w:br w:type="page"/>
      </w:r>
      <w:r w:rsidR="009B6584" w:rsidRPr="0060678A">
        <w:rPr>
          <w:rFonts w:cs="Arial"/>
          <w:sz w:val="44"/>
          <w:lang w:val="en-US"/>
        </w:rPr>
        <w:lastRenderedPageBreak/>
        <w:t>Change Log</w:t>
      </w:r>
    </w:p>
    <w:p w14:paraId="2C56BAF3" w14:textId="77777777" w:rsidR="00D10708" w:rsidRPr="0060678A" w:rsidRDefault="00D10708">
      <w:pPr>
        <w:rPr>
          <w:rFonts w:cs="Arial"/>
          <w:lang w:val="en-US"/>
        </w:rPr>
      </w:pPr>
      <w:bookmarkStart w:id="0" w:name="_Toc480014310"/>
    </w:p>
    <w:p w14:paraId="164ED4FF" w14:textId="77777777" w:rsidR="008D6DFF" w:rsidRPr="0060678A" w:rsidRDefault="008D6DFF" w:rsidP="008D6DFF">
      <w:pPr>
        <w:tabs>
          <w:tab w:val="right" w:pos="9781"/>
          <w:tab w:val="right" w:pos="9923"/>
        </w:tabs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60678A">
        <w:rPr>
          <w:rFonts w:cs="Arial"/>
          <w:b/>
          <w:bCs/>
          <w:i/>
          <w:noProof/>
          <w:color w:val="943634"/>
          <w:sz w:val="20"/>
          <w:lang w:val="en-US"/>
        </w:rPr>
        <w:t>Information: Enter the document history and the current state. Pay attention to the regular data maintenance. Use the above table “Legend” for the right description.</w:t>
      </w:r>
    </w:p>
    <w:p w14:paraId="694DF082" w14:textId="77777777" w:rsidR="008D6DFF" w:rsidRPr="0060678A" w:rsidRDefault="008D6DFF">
      <w:pPr>
        <w:rPr>
          <w:rFonts w:cs="Arial"/>
          <w:lang w:val="en-US"/>
        </w:rPr>
      </w:pPr>
    </w:p>
    <w:tbl>
      <w:tblPr>
        <w:tblW w:w="9923" w:type="dxa"/>
        <w:tblInd w:w="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1701"/>
        <w:gridCol w:w="1418"/>
        <w:gridCol w:w="4819"/>
        <w:gridCol w:w="1985"/>
      </w:tblGrid>
      <w:tr w:rsidR="00D10708" w:rsidRPr="0060678A" w14:paraId="452378C0" w14:textId="77777777" w:rsidTr="00A61E32">
        <w:trPr>
          <w:cantSplit/>
          <w:trHeight w:val="397"/>
        </w:trPr>
        <w:tc>
          <w:tcPr>
            <w:tcW w:w="1701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6E109C11" w14:textId="77777777" w:rsidR="00D10708" w:rsidRPr="0060678A" w:rsidRDefault="00A61E32" w:rsidP="00A61E32">
            <w:pPr>
              <w:spacing w:before="120" w:after="120"/>
              <w:jc w:val="left"/>
              <w:rPr>
                <w:rFonts w:cs="Arial"/>
                <w:b/>
                <w:bCs/>
                <w:sz w:val="20"/>
                <w:lang w:val="en-US"/>
              </w:rPr>
            </w:pPr>
            <w:r w:rsidRPr="0060678A">
              <w:rPr>
                <w:rFonts w:cs="Arial"/>
                <w:b/>
                <w:bCs/>
                <w:sz w:val="20"/>
                <w:lang w:val="en-US"/>
              </w:rPr>
              <w:t>Version number</w:t>
            </w:r>
          </w:p>
        </w:tc>
        <w:tc>
          <w:tcPr>
            <w:tcW w:w="1418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0E402726" w14:textId="77777777" w:rsidR="00D10708" w:rsidRPr="0060678A" w:rsidRDefault="009B6584" w:rsidP="00A61E32">
            <w:pPr>
              <w:spacing w:before="120" w:after="120"/>
              <w:jc w:val="left"/>
              <w:rPr>
                <w:rFonts w:cs="Arial"/>
                <w:b/>
                <w:bCs/>
                <w:sz w:val="20"/>
                <w:lang w:val="en-US"/>
              </w:rPr>
            </w:pPr>
            <w:r w:rsidRPr="0060678A">
              <w:rPr>
                <w:rFonts w:cs="Arial"/>
                <w:b/>
                <w:bCs/>
                <w:sz w:val="20"/>
                <w:lang w:val="en-US"/>
              </w:rPr>
              <w:t>Date</w:t>
            </w:r>
          </w:p>
        </w:tc>
        <w:tc>
          <w:tcPr>
            <w:tcW w:w="4819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4E2A90BB" w14:textId="77777777" w:rsidR="00D10708" w:rsidRPr="0060678A" w:rsidRDefault="009B6584" w:rsidP="00A61E32">
            <w:pPr>
              <w:spacing w:before="120" w:after="120"/>
              <w:jc w:val="left"/>
              <w:rPr>
                <w:rFonts w:cs="Arial"/>
                <w:b/>
                <w:bCs/>
                <w:sz w:val="20"/>
                <w:lang w:val="en-US"/>
              </w:rPr>
            </w:pPr>
            <w:r w:rsidRPr="0060678A">
              <w:rPr>
                <w:rFonts w:cs="Arial"/>
                <w:b/>
                <w:bCs/>
                <w:sz w:val="20"/>
                <w:lang w:val="en-US"/>
              </w:rPr>
              <w:t>Change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51FF2B0D" w14:textId="77777777" w:rsidR="00D10708" w:rsidRPr="0060678A" w:rsidRDefault="009B6584" w:rsidP="00A61E32">
            <w:pPr>
              <w:spacing w:before="120" w:after="120"/>
              <w:jc w:val="left"/>
              <w:rPr>
                <w:rFonts w:cs="Arial"/>
                <w:b/>
                <w:bCs/>
                <w:sz w:val="20"/>
                <w:lang w:val="en-US"/>
              </w:rPr>
            </w:pPr>
            <w:r w:rsidRPr="0060678A">
              <w:rPr>
                <w:rFonts w:cs="Arial"/>
                <w:b/>
                <w:bCs/>
                <w:sz w:val="20"/>
                <w:lang w:val="en-US"/>
              </w:rPr>
              <w:t>Person</w:t>
            </w:r>
          </w:p>
        </w:tc>
      </w:tr>
      <w:tr w:rsidR="00D10708" w:rsidRPr="0060678A" w14:paraId="4298B2BE" w14:textId="77777777" w:rsidTr="00A61E32">
        <w:trPr>
          <w:cantSplit/>
          <w:trHeight w:val="397"/>
        </w:trPr>
        <w:tc>
          <w:tcPr>
            <w:tcW w:w="1701" w:type="dxa"/>
          </w:tcPr>
          <w:p w14:paraId="7CDC2E38" w14:textId="77777777" w:rsidR="00D10708" w:rsidRPr="0060678A" w:rsidRDefault="000960D2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0.1</w:t>
            </w:r>
          </w:p>
        </w:tc>
        <w:tc>
          <w:tcPr>
            <w:tcW w:w="1418" w:type="dxa"/>
          </w:tcPr>
          <w:p w14:paraId="25E61DB2" w14:textId="77777777" w:rsidR="00D10708" w:rsidRPr="0060678A" w:rsidRDefault="000960D2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09.03.2026</w:t>
            </w:r>
          </w:p>
        </w:tc>
        <w:tc>
          <w:tcPr>
            <w:tcW w:w="4819" w:type="dxa"/>
          </w:tcPr>
          <w:p w14:paraId="080DF92E" w14:textId="77777777" w:rsidR="00D10708" w:rsidRPr="0060678A" w:rsidRDefault="0077381A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Business Case and Data Model</w:t>
            </w:r>
          </w:p>
        </w:tc>
        <w:tc>
          <w:tcPr>
            <w:tcW w:w="1985" w:type="dxa"/>
          </w:tcPr>
          <w:p w14:paraId="1B1D0014" w14:textId="77777777" w:rsidR="00D10708" w:rsidRPr="0060678A" w:rsidRDefault="000960D2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Weber Benjamin</w:t>
            </w:r>
          </w:p>
        </w:tc>
      </w:tr>
      <w:tr w:rsidR="00D10708" w:rsidRPr="0060678A" w14:paraId="516A40AA" w14:textId="77777777" w:rsidTr="00A61E32">
        <w:trPr>
          <w:cantSplit/>
          <w:trHeight w:val="397"/>
        </w:trPr>
        <w:tc>
          <w:tcPr>
            <w:tcW w:w="1701" w:type="dxa"/>
          </w:tcPr>
          <w:p w14:paraId="770DF4B1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6D712A0D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29672963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75AB8DC2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57E361D8" w14:textId="77777777" w:rsidTr="00A61E32">
        <w:trPr>
          <w:cantSplit/>
          <w:trHeight w:val="397"/>
        </w:trPr>
        <w:tc>
          <w:tcPr>
            <w:tcW w:w="1701" w:type="dxa"/>
          </w:tcPr>
          <w:p w14:paraId="743F96E4" w14:textId="77777777" w:rsidR="00D10708" w:rsidRPr="0060678A" w:rsidRDefault="00D10708">
            <w:pPr>
              <w:pStyle w:val="Kopfzeile"/>
              <w:spacing w:before="60" w:after="60" w:line="240" w:lineRule="auto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468CA090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1BF89832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2AF36E83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75E6634C" w14:textId="77777777" w:rsidTr="00A61E32">
        <w:trPr>
          <w:cantSplit/>
          <w:trHeight w:val="397"/>
        </w:trPr>
        <w:tc>
          <w:tcPr>
            <w:tcW w:w="1701" w:type="dxa"/>
          </w:tcPr>
          <w:p w14:paraId="492D7588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7002C8FB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35E53893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35B82EC1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727C39E0" w14:textId="77777777" w:rsidTr="00A61E32">
        <w:trPr>
          <w:cantSplit/>
          <w:trHeight w:val="397"/>
        </w:trPr>
        <w:tc>
          <w:tcPr>
            <w:tcW w:w="1701" w:type="dxa"/>
          </w:tcPr>
          <w:p w14:paraId="227C5BDD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17DCED80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11901488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5F704E64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3F6090E5" w14:textId="77777777" w:rsidTr="00A61E32">
        <w:trPr>
          <w:cantSplit/>
          <w:trHeight w:val="397"/>
        </w:trPr>
        <w:tc>
          <w:tcPr>
            <w:tcW w:w="1701" w:type="dxa"/>
          </w:tcPr>
          <w:p w14:paraId="22C547A1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0559ABB5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5C1CE56A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5B9A0938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441A9F44" w14:textId="77777777" w:rsidTr="00A61E32">
        <w:trPr>
          <w:cantSplit/>
          <w:trHeight w:val="397"/>
        </w:trPr>
        <w:tc>
          <w:tcPr>
            <w:tcW w:w="1701" w:type="dxa"/>
          </w:tcPr>
          <w:p w14:paraId="76A37C14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78DBF1C4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28D6D8A0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554145AB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75701664" w14:textId="77777777" w:rsidTr="00A61E32">
        <w:trPr>
          <w:cantSplit/>
          <w:trHeight w:val="397"/>
        </w:trPr>
        <w:tc>
          <w:tcPr>
            <w:tcW w:w="1701" w:type="dxa"/>
          </w:tcPr>
          <w:p w14:paraId="4C5CCDFE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1F575E65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75CD095A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55ECB888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58D90466" w14:textId="77777777" w:rsidTr="00A61E32">
        <w:trPr>
          <w:cantSplit/>
          <w:trHeight w:val="397"/>
        </w:trPr>
        <w:tc>
          <w:tcPr>
            <w:tcW w:w="1701" w:type="dxa"/>
          </w:tcPr>
          <w:p w14:paraId="6817E420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77978BBE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0BD8FC5A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1E55B3A2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4EB496EF" w14:textId="77777777" w:rsidTr="00A61E32">
        <w:trPr>
          <w:cantSplit/>
          <w:trHeight w:val="397"/>
        </w:trPr>
        <w:tc>
          <w:tcPr>
            <w:tcW w:w="1701" w:type="dxa"/>
          </w:tcPr>
          <w:p w14:paraId="188A9FE3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19249159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2AE8BA8E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3D49AE68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68B89FC1" w14:textId="77777777" w:rsidTr="00A61E32">
        <w:trPr>
          <w:cantSplit/>
          <w:trHeight w:val="397"/>
        </w:trPr>
        <w:tc>
          <w:tcPr>
            <w:tcW w:w="1701" w:type="dxa"/>
          </w:tcPr>
          <w:p w14:paraId="010F2FC9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3EA8E725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70B847F6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68ADA5A5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296FD88E" w14:textId="77777777" w:rsidTr="00A61E32">
        <w:trPr>
          <w:cantSplit/>
          <w:trHeight w:val="397"/>
        </w:trPr>
        <w:tc>
          <w:tcPr>
            <w:tcW w:w="1701" w:type="dxa"/>
          </w:tcPr>
          <w:p w14:paraId="0DD58FC6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54F95E8B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7DACDC80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6B940AD1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3457DD5B" w14:textId="77777777" w:rsidTr="00A61E32">
        <w:trPr>
          <w:cantSplit/>
          <w:trHeight w:val="397"/>
        </w:trPr>
        <w:tc>
          <w:tcPr>
            <w:tcW w:w="1701" w:type="dxa"/>
          </w:tcPr>
          <w:p w14:paraId="42D39754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4A613FE4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0FDCE785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28AA9D0E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</w:tbl>
    <w:p w14:paraId="29D3B989" w14:textId="77777777" w:rsidR="009C079F" w:rsidRPr="0060678A" w:rsidRDefault="00DA5749" w:rsidP="009C079F">
      <w:pPr>
        <w:pStyle w:val="Beschriftung"/>
        <w:jc w:val="center"/>
        <w:rPr>
          <w:rFonts w:cs="Arial"/>
          <w:b w:val="0"/>
          <w:bCs/>
          <w:noProof/>
          <w:sz w:val="18"/>
          <w:szCs w:val="18"/>
          <w:lang w:val="en-US"/>
        </w:rPr>
      </w:pPr>
      <w:bookmarkStart w:id="1" w:name="_Toc364424975"/>
      <w:bookmarkStart w:id="2" w:name="_Toc519156897"/>
      <w:bookmarkStart w:id="3" w:name="_Toc519156969"/>
      <w:bookmarkStart w:id="4" w:name="_Toc519157040"/>
      <w:r w:rsidRPr="0060678A">
        <w:rPr>
          <w:rFonts w:cs="Arial"/>
          <w:sz w:val="18"/>
          <w:szCs w:val="18"/>
          <w:lang w:val="en-US"/>
        </w:rPr>
        <w:t>Table</w:t>
      </w:r>
      <w:r w:rsidR="009C079F" w:rsidRPr="0060678A">
        <w:rPr>
          <w:rFonts w:cs="Arial"/>
          <w:sz w:val="18"/>
          <w:szCs w:val="18"/>
          <w:lang w:val="en-US"/>
        </w:rPr>
        <w:t xml:space="preserve"> </w:t>
      </w:r>
      <w:r w:rsidR="00B00B11" w:rsidRPr="0060678A">
        <w:rPr>
          <w:rFonts w:cs="Arial"/>
          <w:sz w:val="18"/>
          <w:szCs w:val="18"/>
          <w:lang w:val="en-US"/>
        </w:rPr>
        <w:fldChar w:fldCharType="begin"/>
      </w:r>
      <w:r w:rsidR="009C079F" w:rsidRPr="0060678A">
        <w:rPr>
          <w:rFonts w:cs="Arial"/>
          <w:sz w:val="18"/>
          <w:szCs w:val="18"/>
          <w:lang w:val="en-US"/>
        </w:rPr>
        <w:instrText xml:space="preserve"> SEQ Tabelle \* ARABIC </w:instrText>
      </w:r>
      <w:r w:rsidR="00B00B11" w:rsidRPr="0060678A">
        <w:rPr>
          <w:rFonts w:cs="Arial"/>
          <w:sz w:val="18"/>
          <w:szCs w:val="18"/>
          <w:lang w:val="en-US"/>
        </w:rPr>
        <w:fldChar w:fldCharType="separate"/>
      </w:r>
      <w:r w:rsidR="00A46B59">
        <w:rPr>
          <w:rFonts w:cs="Arial"/>
          <w:noProof/>
          <w:sz w:val="18"/>
          <w:szCs w:val="18"/>
          <w:lang w:val="en-US"/>
        </w:rPr>
        <w:t>1</w:t>
      </w:r>
      <w:r w:rsidR="00B00B11" w:rsidRPr="0060678A">
        <w:rPr>
          <w:rFonts w:cs="Arial"/>
          <w:sz w:val="18"/>
          <w:szCs w:val="18"/>
          <w:lang w:val="en-US"/>
        </w:rPr>
        <w:fldChar w:fldCharType="end"/>
      </w:r>
      <w:r w:rsidR="00F205D5" w:rsidRPr="0060678A">
        <w:rPr>
          <w:rFonts w:cs="Arial"/>
          <w:sz w:val="18"/>
          <w:szCs w:val="18"/>
          <w:lang w:val="en-US"/>
        </w:rPr>
        <w:t>:</w:t>
      </w:r>
      <w:r w:rsidR="009C079F" w:rsidRPr="0060678A">
        <w:rPr>
          <w:rFonts w:cs="Arial"/>
          <w:sz w:val="18"/>
          <w:szCs w:val="18"/>
          <w:lang w:val="en-US"/>
        </w:rPr>
        <w:t xml:space="preserve"> </w:t>
      </w:r>
      <w:r w:rsidR="00F205D5" w:rsidRPr="0060678A">
        <w:rPr>
          <w:rFonts w:cs="Arial"/>
          <w:sz w:val="18"/>
          <w:szCs w:val="18"/>
          <w:lang w:val="en-US"/>
        </w:rPr>
        <w:t>C</w:t>
      </w:r>
      <w:r w:rsidR="009B6584" w:rsidRPr="0060678A">
        <w:rPr>
          <w:rFonts w:cs="Arial"/>
          <w:sz w:val="18"/>
          <w:szCs w:val="18"/>
          <w:lang w:val="en-US"/>
        </w:rPr>
        <w:t>hange log</w:t>
      </w:r>
      <w:bookmarkEnd w:id="1"/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976"/>
        <w:gridCol w:w="8080"/>
      </w:tblGrid>
      <w:tr w:rsidR="00CE0B0C" w:rsidRPr="0060678A" w14:paraId="176D7C81" w14:textId="77777777" w:rsidTr="00170378">
        <w:trPr>
          <w:trHeight w:val="233"/>
        </w:trPr>
        <w:tc>
          <w:tcPr>
            <w:tcW w:w="10348" w:type="dxa"/>
            <w:gridSpan w:val="3"/>
            <w:shd w:val="clear" w:color="auto" w:fill="D9D9D9"/>
            <w:vAlign w:val="center"/>
          </w:tcPr>
          <w:p w14:paraId="3A818F91" w14:textId="77777777" w:rsidR="00CE0B0C" w:rsidRPr="0060678A" w:rsidRDefault="0074577F" w:rsidP="00170378">
            <w:pPr>
              <w:jc w:val="left"/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Legend</w:t>
            </w:r>
          </w:p>
        </w:tc>
      </w:tr>
      <w:tr w:rsidR="00CE0B0C" w:rsidRPr="0060678A" w14:paraId="36714187" w14:textId="77777777" w:rsidTr="00AB7B8B">
        <w:trPr>
          <w:trHeight w:val="233"/>
        </w:trPr>
        <w:tc>
          <w:tcPr>
            <w:tcW w:w="1292" w:type="dxa"/>
            <w:shd w:val="clear" w:color="auto" w:fill="FFFFFF"/>
          </w:tcPr>
          <w:p w14:paraId="5E4E17A2" w14:textId="77777777" w:rsidR="00CE0B0C" w:rsidRPr="0060678A" w:rsidRDefault="00CE0B0C" w:rsidP="0074577F">
            <w:pPr>
              <w:pStyle w:val="Default"/>
              <w:rPr>
                <w:b/>
                <w:sz w:val="20"/>
                <w:szCs w:val="20"/>
                <w:lang w:val="en-US"/>
              </w:rPr>
            </w:pPr>
            <w:r w:rsidRPr="0060678A">
              <w:rPr>
                <w:b/>
                <w:sz w:val="20"/>
                <w:szCs w:val="20"/>
                <w:lang w:val="en-US"/>
              </w:rPr>
              <w:t>Stat</w:t>
            </w:r>
            <w:r w:rsidR="0074577F" w:rsidRPr="0060678A">
              <w:rPr>
                <w:b/>
                <w:sz w:val="20"/>
                <w:szCs w:val="20"/>
                <w:lang w:val="en-US"/>
              </w:rPr>
              <w:t>e</w:t>
            </w:r>
          </w:p>
        </w:tc>
        <w:tc>
          <w:tcPr>
            <w:tcW w:w="976" w:type="dxa"/>
            <w:shd w:val="clear" w:color="auto" w:fill="FFFFFF"/>
          </w:tcPr>
          <w:p w14:paraId="74ED9996" w14:textId="77777777" w:rsidR="00CE0B0C" w:rsidRPr="0060678A" w:rsidRDefault="009471D6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W</w:t>
            </w:r>
          </w:p>
          <w:p w14:paraId="5A29F35F" w14:textId="77777777" w:rsidR="00CE0B0C" w:rsidRPr="0060678A" w:rsidRDefault="009471D6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R</w:t>
            </w:r>
          </w:p>
          <w:p w14:paraId="166A624D" w14:textId="77777777" w:rsidR="00CE0B0C" w:rsidRPr="0060678A" w:rsidRDefault="00CE0B0C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F</w:t>
            </w:r>
          </w:p>
        </w:tc>
        <w:tc>
          <w:tcPr>
            <w:tcW w:w="8080" w:type="dxa"/>
            <w:shd w:val="clear" w:color="auto" w:fill="FFFFFF"/>
          </w:tcPr>
          <w:p w14:paraId="0A49CED6" w14:textId="77777777" w:rsidR="00CE0B0C" w:rsidRPr="0060678A" w:rsidRDefault="00CE0B0C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 xml:space="preserve">In </w:t>
            </w:r>
            <w:r w:rsidR="0074577F" w:rsidRPr="0060678A">
              <w:rPr>
                <w:rFonts w:cs="Arial"/>
                <w:sz w:val="20"/>
                <w:lang w:val="en-US"/>
              </w:rPr>
              <w:t>work</w:t>
            </w:r>
          </w:p>
          <w:p w14:paraId="4C909752" w14:textId="77777777" w:rsidR="00CE0B0C" w:rsidRPr="0060678A" w:rsidRDefault="00CE0B0C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 xml:space="preserve">In </w:t>
            </w:r>
            <w:r w:rsidR="0074577F" w:rsidRPr="0060678A">
              <w:rPr>
                <w:rFonts w:cs="Arial"/>
                <w:sz w:val="20"/>
                <w:lang w:val="en-US"/>
              </w:rPr>
              <w:t>r</w:t>
            </w:r>
            <w:r w:rsidRPr="0060678A">
              <w:rPr>
                <w:rFonts w:cs="Arial"/>
                <w:sz w:val="20"/>
                <w:lang w:val="en-US"/>
              </w:rPr>
              <w:t xml:space="preserve">eview </w:t>
            </w:r>
          </w:p>
          <w:p w14:paraId="620A0BBD" w14:textId="77777777" w:rsidR="00CE0B0C" w:rsidRPr="0060678A" w:rsidRDefault="0074577F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>Released</w:t>
            </w:r>
            <w:r w:rsidR="009471D6" w:rsidRPr="0060678A">
              <w:rPr>
                <w:rFonts w:cs="Arial"/>
                <w:sz w:val="20"/>
                <w:lang w:val="en-US"/>
              </w:rPr>
              <w:t>, freed version</w:t>
            </w:r>
          </w:p>
        </w:tc>
      </w:tr>
      <w:tr w:rsidR="00CE0B0C" w:rsidRPr="0060678A" w14:paraId="3EB71D0D" w14:textId="77777777" w:rsidTr="00AB7B8B">
        <w:tc>
          <w:tcPr>
            <w:tcW w:w="1292" w:type="dxa"/>
          </w:tcPr>
          <w:p w14:paraId="31EBB927" w14:textId="77777777" w:rsidR="00CE0B0C" w:rsidRPr="0060678A" w:rsidRDefault="0074577F" w:rsidP="00170378">
            <w:pPr>
              <w:pStyle w:val="Default"/>
              <w:rPr>
                <w:b/>
                <w:sz w:val="20"/>
                <w:szCs w:val="20"/>
                <w:lang w:val="en-US"/>
              </w:rPr>
            </w:pPr>
            <w:r w:rsidRPr="0060678A">
              <w:rPr>
                <w:b/>
                <w:bCs/>
                <w:sz w:val="20"/>
                <w:szCs w:val="20"/>
                <w:lang w:val="en-US"/>
              </w:rPr>
              <w:t>Versioning</w:t>
            </w:r>
          </w:p>
        </w:tc>
        <w:tc>
          <w:tcPr>
            <w:tcW w:w="976" w:type="dxa"/>
          </w:tcPr>
          <w:p w14:paraId="3B2AD03B" w14:textId="77777777" w:rsidR="00CE0B0C" w:rsidRPr="0060678A" w:rsidRDefault="00CE0B0C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0.1, 0.2</w:t>
            </w:r>
          </w:p>
          <w:p w14:paraId="748330B6" w14:textId="77777777" w:rsidR="00CE0B0C" w:rsidRPr="0060678A" w:rsidRDefault="00CE0B0C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1.0</w:t>
            </w:r>
          </w:p>
          <w:p w14:paraId="67F0A8AE" w14:textId="77777777" w:rsidR="00CE0B0C" w:rsidRPr="0060678A" w:rsidRDefault="00CE0B0C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1.1, 1.2</w:t>
            </w:r>
          </w:p>
          <w:p w14:paraId="16841113" w14:textId="77777777" w:rsidR="00CE0B0C" w:rsidRPr="0060678A" w:rsidRDefault="00CE0B0C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2.0</w:t>
            </w:r>
          </w:p>
        </w:tc>
        <w:tc>
          <w:tcPr>
            <w:tcW w:w="8080" w:type="dxa"/>
          </w:tcPr>
          <w:p w14:paraId="638FD506" w14:textId="77777777" w:rsidR="00CE0B0C" w:rsidRPr="0060678A" w:rsidRDefault="0074577F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>Not approved version</w:t>
            </w:r>
          </w:p>
          <w:p w14:paraId="1FEC4031" w14:textId="77777777" w:rsidR="00CE0B0C" w:rsidRPr="0060678A" w:rsidRDefault="00AB7B8B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>First released version</w:t>
            </w:r>
          </w:p>
          <w:p w14:paraId="456758B0" w14:textId="77777777" w:rsidR="00CE0B0C" w:rsidRPr="0060678A" w:rsidRDefault="009471D6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>Extended first version</w:t>
            </w:r>
          </w:p>
          <w:p w14:paraId="28C23D51" w14:textId="77777777" w:rsidR="00CE0B0C" w:rsidRPr="0060678A" w:rsidRDefault="009471D6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>Second released version</w:t>
            </w:r>
          </w:p>
        </w:tc>
      </w:tr>
    </w:tbl>
    <w:p w14:paraId="11E24049" w14:textId="77777777" w:rsidR="00DB1818" w:rsidRDefault="00DB1818" w:rsidP="00DB1818">
      <w:pPr>
        <w:rPr>
          <w:rFonts w:cs="Arial"/>
          <w:lang w:val="en-US"/>
        </w:rPr>
      </w:pPr>
      <w:bookmarkStart w:id="5" w:name="_Toc480014326"/>
      <w:bookmarkStart w:id="6" w:name="_Toc447418551"/>
      <w:bookmarkStart w:id="7" w:name="_Toc480014305"/>
      <w:bookmarkEnd w:id="0"/>
      <w:bookmarkEnd w:id="2"/>
      <w:bookmarkEnd w:id="3"/>
      <w:bookmarkEnd w:id="4"/>
    </w:p>
    <w:p w14:paraId="2FC8EBB7" w14:textId="77777777" w:rsidR="00E16F7B" w:rsidRPr="0060678A" w:rsidRDefault="00E16F7B" w:rsidP="00DB1818">
      <w:pPr>
        <w:rPr>
          <w:rFonts w:cs="Arial"/>
          <w:lang w:val="en-US"/>
        </w:rPr>
      </w:pPr>
      <w:proofErr w:type="spellStart"/>
      <w:r w:rsidRPr="00E16F7B">
        <w:rPr>
          <w:rFonts w:cs="Arial"/>
          <w:b/>
          <w:bCs/>
          <w:lang w:val="en-US"/>
        </w:rPr>
        <w:t>Github</w:t>
      </w:r>
      <w:proofErr w:type="spellEnd"/>
      <w:r w:rsidRPr="00E16F7B">
        <w:rPr>
          <w:rFonts w:cs="Arial"/>
          <w:b/>
          <w:bCs/>
          <w:lang w:val="en-US"/>
        </w:rPr>
        <w:t>-Link:</w:t>
      </w:r>
      <w:r>
        <w:rPr>
          <w:rFonts w:cs="Arial"/>
          <w:lang w:val="en-US"/>
        </w:rPr>
        <w:t xml:space="preserve"> </w:t>
      </w:r>
      <w:hyperlink r:id="rId9" w:history="1">
        <w:r w:rsidRPr="004453ED">
          <w:rPr>
            <w:rStyle w:val="Hyperlink"/>
            <w:rFonts w:cs="Arial"/>
            <w:lang w:val="en-US"/>
          </w:rPr>
          <w:t>https://github.com/floholzer/Citibike_Project</w:t>
        </w:r>
      </w:hyperlink>
      <w:r>
        <w:rPr>
          <w:rFonts w:cs="Arial"/>
          <w:lang w:val="en-US"/>
        </w:rPr>
        <w:t xml:space="preserve"> </w:t>
      </w:r>
    </w:p>
    <w:p w14:paraId="4A0791FD" w14:textId="77777777" w:rsidR="00DB1818" w:rsidRPr="0060678A" w:rsidRDefault="00F27AF6" w:rsidP="005F0110">
      <w:pPr>
        <w:rPr>
          <w:rFonts w:cs="Arial"/>
          <w:sz w:val="44"/>
          <w:szCs w:val="44"/>
          <w:lang w:val="en-US"/>
        </w:rPr>
      </w:pPr>
      <w:r w:rsidRPr="0060678A">
        <w:rPr>
          <w:rFonts w:cs="Arial"/>
          <w:sz w:val="44"/>
          <w:szCs w:val="44"/>
          <w:lang w:val="en-US"/>
        </w:rPr>
        <w:br w:type="page"/>
      </w:r>
      <w:r w:rsidR="00AC3D6E" w:rsidRPr="0060678A">
        <w:rPr>
          <w:rFonts w:cs="Arial"/>
          <w:sz w:val="44"/>
          <w:szCs w:val="44"/>
          <w:lang w:val="en-US"/>
        </w:rPr>
        <w:lastRenderedPageBreak/>
        <w:t>Table of Content</w:t>
      </w:r>
    </w:p>
    <w:p w14:paraId="4681314A" w14:textId="646BE01F" w:rsidR="00D421C5" w:rsidRDefault="00B00B11">
      <w:pPr>
        <w:pStyle w:val="Verzeichnis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val="de-AT"/>
          <w14:ligatures w14:val="standardContextual"/>
        </w:rPr>
      </w:pPr>
      <w:r w:rsidRPr="0060678A">
        <w:rPr>
          <w:rFonts w:cs="Arial"/>
          <w:lang w:val="en-US"/>
        </w:rPr>
        <w:fldChar w:fldCharType="begin"/>
      </w:r>
      <w:r w:rsidR="00DB1818" w:rsidRPr="0060678A">
        <w:rPr>
          <w:rFonts w:cs="Arial"/>
          <w:lang w:val="en-US"/>
        </w:rPr>
        <w:instrText xml:space="preserve"> TOC \o "1-3" \h \z \u </w:instrText>
      </w:r>
      <w:r w:rsidRPr="0060678A">
        <w:rPr>
          <w:rFonts w:cs="Arial"/>
          <w:lang w:val="en-US"/>
        </w:rPr>
        <w:fldChar w:fldCharType="separate"/>
      </w:r>
      <w:hyperlink w:anchor="_Toc224059546" w:history="1">
        <w:r w:rsidR="00D421C5" w:rsidRPr="00311F2C">
          <w:rPr>
            <w:rStyle w:val="Hyperlink"/>
            <w:rFonts w:cs="Arial"/>
            <w:noProof/>
            <w:lang w:val="en-US"/>
          </w:rPr>
          <w:t>1</w:t>
        </w:r>
        <w:r w:rsidR="00D421C5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lang w:val="de-AT"/>
            <w14:ligatures w14:val="standardContextual"/>
          </w:rPr>
          <w:tab/>
        </w:r>
        <w:r w:rsidR="00D421C5" w:rsidRPr="00311F2C">
          <w:rPr>
            <w:rStyle w:val="Hyperlink"/>
            <w:rFonts w:cs="Arial"/>
            <w:noProof/>
            <w:lang w:val="en-US"/>
          </w:rPr>
          <w:t>Business Case</w:t>
        </w:r>
        <w:r w:rsidR="00D421C5">
          <w:rPr>
            <w:noProof/>
            <w:webHidden/>
          </w:rPr>
          <w:tab/>
        </w:r>
        <w:r w:rsidR="00D421C5">
          <w:rPr>
            <w:noProof/>
            <w:webHidden/>
          </w:rPr>
          <w:fldChar w:fldCharType="begin"/>
        </w:r>
        <w:r w:rsidR="00D421C5">
          <w:rPr>
            <w:noProof/>
            <w:webHidden/>
          </w:rPr>
          <w:instrText xml:space="preserve"> PAGEREF _Toc224059546 \h </w:instrText>
        </w:r>
        <w:r w:rsidR="00D421C5">
          <w:rPr>
            <w:noProof/>
            <w:webHidden/>
          </w:rPr>
        </w:r>
        <w:r w:rsidR="00D421C5">
          <w:rPr>
            <w:noProof/>
            <w:webHidden/>
          </w:rPr>
          <w:fldChar w:fldCharType="separate"/>
        </w:r>
        <w:r w:rsidR="00D421C5">
          <w:rPr>
            <w:noProof/>
            <w:webHidden/>
          </w:rPr>
          <w:t>4</w:t>
        </w:r>
        <w:r w:rsidR="00D421C5">
          <w:rPr>
            <w:noProof/>
            <w:webHidden/>
          </w:rPr>
          <w:fldChar w:fldCharType="end"/>
        </w:r>
      </w:hyperlink>
    </w:p>
    <w:p w14:paraId="654CD10D" w14:textId="29A8B3F8" w:rsidR="00D421C5" w:rsidRDefault="00D421C5">
      <w:pPr>
        <w:pStyle w:val="Verzeichnis2"/>
        <w:rPr>
          <w:rFonts w:asciiTheme="minorHAnsi" w:eastAsiaTheme="minorEastAsia" w:hAnsiTheme="minorHAnsi" w:cstheme="minorBidi"/>
          <w:bCs w:val="0"/>
          <w:noProof/>
          <w:kern w:val="2"/>
          <w:lang w:val="de-AT"/>
          <w14:ligatures w14:val="standardContextual"/>
        </w:rPr>
      </w:pPr>
      <w:hyperlink w:anchor="_Toc224059547" w:history="1">
        <w:r w:rsidRPr="00311F2C">
          <w:rPr>
            <w:rStyle w:val="Hyperlink"/>
            <w:noProof/>
            <w:lang w:val="en-US"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en-US"/>
          </w:rPr>
          <w:t>Proposal for Improving the Business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FCD283" w14:textId="336152ED" w:rsidR="00D421C5" w:rsidRDefault="00D421C5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/>
          <w14:ligatures w14:val="standardContextual"/>
        </w:rPr>
      </w:pPr>
      <w:hyperlink w:anchor="_Toc224059548" w:history="1">
        <w:r w:rsidRPr="00311F2C">
          <w:rPr>
            <w:rStyle w:val="Hyperlink"/>
            <w:noProof/>
            <w:lang w:val="de-AT"/>
          </w:rPr>
          <w:t>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de-AT"/>
          </w:rPr>
          <w:t>Szenario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24CFEB" w14:textId="05F1B17B" w:rsidR="00D421C5" w:rsidRDefault="00D421C5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/>
          <w14:ligatures w14:val="standardContextual"/>
        </w:rPr>
      </w:pPr>
      <w:hyperlink w:anchor="_Toc224059549" w:history="1">
        <w:r w:rsidRPr="00311F2C">
          <w:rPr>
            <w:rStyle w:val="Hyperlink"/>
            <w:noProof/>
            <w:lang w:val="de-AT"/>
          </w:rPr>
          <w:t>1.1.2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de-AT"/>
          </w:rPr>
          <w:t>Stakeholder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494C87" w14:textId="3B80C4DB" w:rsidR="00D421C5" w:rsidRDefault="00D421C5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/>
          <w14:ligatures w14:val="standardContextual"/>
        </w:rPr>
      </w:pPr>
      <w:hyperlink w:anchor="_Toc224059550" w:history="1">
        <w:r w:rsidRPr="00311F2C">
          <w:rPr>
            <w:rStyle w:val="Hyperlink"/>
            <w:noProof/>
            <w:lang w:val="de-AT"/>
          </w:rPr>
          <w:t>1.1.3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de-AT"/>
          </w:rPr>
          <w:t>Business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09AEEF" w14:textId="44E6549E" w:rsidR="00D421C5" w:rsidRDefault="00D421C5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/>
          <w14:ligatures w14:val="standardContextual"/>
        </w:rPr>
      </w:pPr>
      <w:hyperlink w:anchor="_Toc224059551" w:history="1">
        <w:r w:rsidRPr="00311F2C">
          <w:rPr>
            <w:rStyle w:val="Hyperlink"/>
            <w:noProof/>
            <w:lang w:val="de-AT"/>
          </w:rPr>
          <w:t>1.1.4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de-AT"/>
          </w:rPr>
          <w:t>Kennzahlen &amp; Metriken (Quantitative Analyse)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88E322" w14:textId="3443D4B4" w:rsidR="00D421C5" w:rsidRDefault="00D421C5">
      <w:pPr>
        <w:pStyle w:val="Verzeichnis2"/>
        <w:rPr>
          <w:rFonts w:asciiTheme="minorHAnsi" w:eastAsiaTheme="minorEastAsia" w:hAnsiTheme="minorHAnsi" w:cstheme="minorBidi"/>
          <w:bCs w:val="0"/>
          <w:noProof/>
          <w:kern w:val="2"/>
          <w:lang w:val="de-AT"/>
          <w14:ligatures w14:val="standardContextual"/>
        </w:rPr>
      </w:pPr>
      <w:hyperlink w:anchor="_Toc224059552" w:history="1">
        <w:r w:rsidRPr="00311F2C">
          <w:rPr>
            <w:rStyle w:val="Hyperlink"/>
            <w:noProof/>
            <w:lang w:val="en-US"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en-US"/>
          </w:rPr>
          <w:t>DFM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7E8729" w14:textId="29F56BFF" w:rsidR="00D421C5" w:rsidRDefault="00D421C5">
      <w:pPr>
        <w:pStyle w:val="Verzeichnis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val="de-AT"/>
          <w14:ligatures w14:val="standardContextual"/>
        </w:rPr>
      </w:pPr>
      <w:hyperlink w:anchor="_Toc224059553" w:history="1">
        <w:r w:rsidRPr="00311F2C">
          <w:rPr>
            <w:rStyle w:val="Hyperlink"/>
            <w:rFonts w:cs="Arial"/>
            <w:noProof/>
            <w:lang w:val="en-US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rFonts w:cs="Arial"/>
            <w:noProof/>
            <w:lang w:val="en-US"/>
          </w:rPr>
          <w:t>Data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141ABD" w14:textId="05186B63" w:rsidR="00D421C5" w:rsidRDefault="00D421C5">
      <w:pPr>
        <w:pStyle w:val="Verzeichnis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val="de-AT"/>
          <w14:ligatures w14:val="standardContextual"/>
        </w:rPr>
      </w:pPr>
      <w:hyperlink w:anchor="_Toc224059554" w:history="1">
        <w:r w:rsidRPr="00311F2C">
          <w:rPr>
            <w:rStyle w:val="Hyperlink"/>
            <w:rFonts w:cs="Arial"/>
            <w:noProof/>
            <w:lang w:val="en-US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rFonts w:cs="Arial"/>
            <w:noProof/>
            <w:lang w:val="en-US"/>
          </w:rPr>
          <w:t>ETL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52C59C" w14:textId="67F59955" w:rsidR="00D421C5" w:rsidRDefault="00D421C5">
      <w:pPr>
        <w:pStyle w:val="Verzeichnis2"/>
        <w:rPr>
          <w:rFonts w:asciiTheme="minorHAnsi" w:eastAsiaTheme="minorEastAsia" w:hAnsiTheme="minorHAnsi" w:cstheme="minorBidi"/>
          <w:bCs w:val="0"/>
          <w:noProof/>
          <w:kern w:val="2"/>
          <w:lang w:val="de-AT"/>
          <w14:ligatures w14:val="standardContextual"/>
        </w:rPr>
      </w:pPr>
      <w:hyperlink w:anchor="_Toc224059555" w:history="1">
        <w:r w:rsidRPr="00311F2C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</w:rPr>
          <w:t>Data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73E2BC" w14:textId="59AFD5EF" w:rsidR="00D421C5" w:rsidRDefault="00D421C5">
      <w:pPr>
        <w:pStyle w:val="Verzeichnis2"/>
        <w:rPr>
          <w:rFonts w:asciiTheme="minorHAnsi" w:eastAsiaTheme="minorEastAsia" w:hAnsiTheme="minorHAnsi" w:cstheme="minorBidi"/>
          <w:bCs w:val="0"/>
          <w:noProof/>
          <w:kern w:val="2"/>
          <w:lang w:val="de-AT"/>
          <w14:ligatures w14:val="standardContextual"/>
        </w:rPr>
      </w:pPr>
      <w:hyperlink w:anchor="_Toc224059556" w:history="1">
        <w:r w:rsidRPr="00311F2C">
          <w:rPr>
            <w:rStyle w:val="Hyperlink"/>
            <w:noProof/>
            <w:lang w:val="en-GB"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en-GB"/>
          </w:rPr>
          <w:t>ETL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CE4A2C" w14:textId="5F72BB7C" w:rsidR="00D421C5" w:rsidRDefault="00D421C5">
      <w:pPr>
        <w:pStyle w:val="Verzeichnis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val="de-AT"/>
          <w14:ligatures w14:val="standardContextual"/>
        </w:rPr>
      </w:pPr>
      <w:hyperlink w:anchor="_Toc224059557" w:history="1">
        <w:r w:rsidRPr="00311F2C">
          <w:rPr>
            <w:rStyle w:val="Hyperlink"/>
            <w:noProof/>
            <w:lang w:val="en-US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</w:rPr>
          <w:t>ETL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0047D6" w14:textId="4A08FF86" w:rsidR="00D421C5" w:rsidRDefault="00D421C5">
      <w:pPr>
        <w:pStyle w:val="Verzeichnis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val="de-AT"/>
          <w14:ligatures w14:val="standardContextual"/>
        </w:rPr>
      </w:pPr>
      <w:hyperlink w:anchor="_Toc224059558" w:history="1">
        <w:r w:rsidRPr="00311F2C">
          <w:rPr>
            <w:rStyle w:val="Hyperlink"/>
            <w:noProof/>
            <w:lang w:val="en-US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</w:rPr>
          <w:t>Data modelling and BI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D0AC05" w14:textId="6187786C" w:rsidR="00D421C5" w:rsidRDefault="00D421C5">
      <w:pPr>
        <w:pStyle w:val="Verzeichnis2"/>
        <w:rPr>
          <w:rFonts w:asciiTheme="minorHAnsi" w:eastAsiaTheme="minorEastAsia" w:hAnsiTheme="minorHAnsi" w:cstheme="minorBidi"/>
          <w:bCs w:val="0"/>
          <w:noProof/>
          <w:kern w:val="2"/>
          <w:lang w:val="de-AT"/>
          <w14:ligatures w14:val="standardContextual"/>
        </w:rPr>
      </w:pPr>
      <w:hyperlink w:anchor="_Toc224059559" w:history="1">
        <w:r w:rsidRPr="00311F2C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</w:rPr>
          <w:t>Data modelling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63F60A" w14:textId="681FCB6F" w:rsidR="00D421C5" w:rsidRDefault="00D421C5">
      <w:pPr>
        <w:pStyle w:val="Verzeichnis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val="de-AT"/>
          <w14:ligatures w14:val="standardContextual"/>
        </w:rPr>
      </w:pPr>
      <w:hyperlink w:anchor="_Toc224059560" w:history="1">
        <w:r w:rsidRPr="00311F2C">
          <w:rPr>
            <w:rStyle w:val="Hyperlink"/>
            <w:noProof/>
            <w:lang w:val="en-US"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</w:rPr>
          <w:t>BI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FFF396" w14:textId="72E29647" w:rsidR="00DB1818" w:rsidRPr="0060678A" w:rsidRDefault="00B00B11" w:rsidP="00DB1818">
      <w:pPr>
        <w:rPr>
          <w:rFonts w:cs="Arial"/>
          <w:lang w:val="en-US"/>
        </w:rPr>
      </w:pPr>
      <w:r w:rsidRPr="0060678A">
        <w:rPr>
          <w:rFonts w:cs="Arial"/>
          <w:lang w:val="en-US"/>
        </w:rPr>
        <w:fldChar w:fldCharType="end"/>
      </w:r>
    </w:p>
    <w:p w14:paraId="09307DBD" w14:textId="77777777" w:rsidR="00FA1150" w:rsidRPr="0060678A" w:rsidRDefault="00FA1150">
      <w:pPr>
        <w:rPr>
          <w:rFonts w:cs="Arial"/>
          <w:lang w:val="en-US"/>
        </w:rPr>
      </w:pPr>
    </w:p>
    <w:p w14:paraId="5F891BEE" w14:textId="77777777" w:rsidR="00DB10EC" w:rsidRDefault="00DB10EC" w:rsidP="004757E1">
      <w:pPr>
        <w:rPr>
          <w:rFonts w:cs="Arial"/>
          <w:lang w:val="en-US"/>
        </w:rPr>
        <w:sectPr w:rsidR="00DB10EC" w:rsidSect="00DB10EC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418" w:right="567" w:bottom="851" w:left="1134" w:header="567" w:footer="567" w:gutter="0"/>
          <w:paperSrc w:first="7"/>
          <w:cols w:space="720" w:equalWidth="0">
            <w:col w:w="10206"/>
          </w:cols>
          <w:titlePg/>
          <w:docGrid w:linePitch="326"/>
        </w:sectPr>
      </w:pPr>
    </w:p>
    <w:p w14:paraId="5671E0CD" w14:textId="77777777" w:rsidR="00D10708" w:rsidRDefault="00E111CA" w:rsidP="006A05A6">
      <w:pPr>
        <w:pStyle w:val="berschrift1"/>
        <w:numPr>
          <w:ilvl w:val="0"/>
          <w:numId w:val="32"/>
        </w:numPr>
        <w:rPr>
          <w:rFonts w:ascii="Arial" w:hAnsi="Arial" w:cs="Arial"/>
          <w:lang w:val="en-US"/>
        </w:rPr>
      </w:pPr>
      <w:bookmarkStart w:id="8" w:name="_Toc224059546"/>
      <w:r w:rsidRPr="0060678A">
        <w:rPr>
          <w:rFonts w:ascii="Arial" w:hAnsi="Arial" w:cs="Arial"/>
          <w:lang w:val="en-US"/>
        </w:rPr>
        <w:lastRenderedPageBreak/>
        <w:t>Business Case</w:t>
      </w:r>
      <w:bookmarkEnd w:id="8"/>
    </w:p>
    <w:p w14:paraId="69C9EC2A" w14:textId="77777777" w:rsidR="00A85D3E" w:rsidRPr="00DB10EC" w:rsidRDefault="00A85D3E" w:rsidP="000960D2">
      <w:pPr>
        <w:pStyle w:val="berschrift2"/>
        <w:rPr>
          <w:lang w:val="en-US"/>
        </w:rPr>
      </w:pPr>
      <w:bookmarkStart w:id="9" w:name="_Toc224059547"/>
      <w:r w:rsidRPr="00DB10EC">
        <w:rPr>
          <w:lang w:val="en-US"/>
        </w:rPr>
        <w:t>Proposal for Improving the Business Case</w:t>
      </w:r>
      <w:bookmarkEnd w:id="9"/>
    </w:p>
    <w:p w14:paraId="02760358" w14:textId="77777777" w:rsidR="000960D2" w:rsidRPr="000960D2" w:rsidRDefault="000960D2" w:rsidP="000960D2">
      <w:pPr>
        <w:pStyle w:val="berschrift3"/>
        <w:rPr>
          <w:lang w:val="de-AT"/>
        </w:rPr>
      </w:pPr>
      <w:bookmarkStart w:id="10" w:name="_Toc224059548"/>
      <w:r w:rsidRPr="000960D2">
        <w:rPr>
          <w:lang w:val="de-AT"/>
        </w:rPr>
        <w:t>Szenario</w:t>
      </w:r>
      <w:bookmarkEnd w:id="10"/>
    </w:p>
    <w:p w14:paraId="046AF2A8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/>
          <w:iCs/>
          <w:sz w:val="22"/>
          <w:szCs w:val="22"/>
          <w:lang w:val="de-AT"/>
        </w:rPr>
        <w:t xml:space="preserve">Datensatz: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Citibike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Usage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 (Nutzungsdaten des New Yorker Fahrradverleihsystems).</w:t>
      </w:r>
      <w:r w:rsidRPr="000960D2">
        <w:rPr>
          <w:rFonts w:cs="Arial"/>
          <w:bCs/>
          <w:iCs/>
          <w:sz w:val="22"/>
          <w:szCs w:val="22"/>
          <w:lang w:val="de-AT"/>
        </w:rPr>
        <w:br/>
        <w:t>Zusätzlicher Datensatz: Historische Wetterdaten open-meteo.com</w:t>
      </w:r>
    </w:p>
    <w:p w14:paraId="15EBC68B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/>
          <w:iCs/>
          <w:sz w:val="22"/>
          <w:szCs w:val="22"/>
          <w:lang w:val="de-AT"/>
        </w:rPr>
        <w:t>Titel des Use Cases</w:t>
      </w:r>
      <w:r w:rsidRPr="000960D2">
        <w:rPr>
          <w:rFonts w:cs="Arial"/>
          <w:bCs/>
          <w:iCs/>
          <w:sz w:val="22"/>
          <w:szCs w:val="22"/>
          <w:lang w:val="de-AT"/>
        </w:rPr>
        <w:t xml:space="preserve">: Einfluss der Wetterbedingungen auf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Citibike-Usage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 und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Conversion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 (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Casual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to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 Member)</w:t>
      </w:r>
    </w:p>
    <w:p w14:paraId="112C6CC1" w14:textId="77777777" w:rsid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/>
          <w:iCs/>
          <w:sz w:val="22"/>
          <w:szCs w:val="22"/>
          <w:lang w:val="de-AT"/>
        </w:rPr>
        <w:t>Ausrichtung:</w:t>
      </w:r>
      <w:r w:rsidRPr="000960D2">
        <w:rPr>
          <w:rFonts w:cs="Arial"/>
          <w:bCs/>
          <w:iCs/>
          <w:sz w:val="22"/>
          <w:szCs w:val="22"/>
          <w:lang w:val="de-AT"/>
        </w:rPr>
        <w:t xml:space="preserve"> Verknüpfung von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CitiBike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-Fahrtdaten mit </w:t>
      </w:r>
      <w:proofErr w:type="gramStart"/>
      <w:r w:rsidRPr="000960D2">
        <w:rPr>
          <w:rFonts w:cs="Arial"/>
          <w:bCs/>
          <w:iCs/>
          <w:sz w:val="22"/>
          <w:szCs w:val="22"/>
          <w:lang w:val="de-AT"/>
        </w:rPr>
        <w:t>Wetterdaten</w:t>
      </w:r>
      <w:proofErr w:type="gramEnd"/>
      <w:r w:rsidRPr="000960D2">
        <w:rPr>
          <w:rFonts w:cs="Arial"/>
          <w:bCs/>
          <w:iCs/>
          <w:sz w:val="22"/>
          <w:szCs w:val="22"/>
          <w:lang w:val="de-AT"/>
        </w:rPr>
        <w:t xml:space="preserve"> um zu analysieren, wie Wetterbedingungen die Nutzungshäufigkeit und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Conversion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 beeinflussen.</w:t>
      </w:r>
    </w:p>
    <w:p w14:paraId="7054E50C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</w:p>
    <w:p w14:paraId="03E3E934" w14:textId="77777777" w:rsidR="000960D2" w:rsidRPr="000960D2" w:rsidRDefault="000960D2" w:rsidP="000960D2">
      <w:pPr>
        <w:pStyle w:val="berschrift3"/>
        <w:rPr>
          <w:lang w:val="de-AT"/>
        </w:rPr>
      </w:pPr>
      <w:bookmarkStart w:id="11" w:name="_Toc224059549"/>
      <w:r w:rsidRPr="000960D2">
        <w:rPr>
          <w:lang w:val="de-AT"/>
        </w:rPr>
        <w:t>Stakeholder</w:t>
      </w:r>
      <w:bookmarkEnd w:id="11"/>
    </w:p>
    <w:p w14:paraId="59762A1C" w14:textId="77777777" w:rsidR="000960D2" w:rsidRDefault="000960D2" w:rsidP="000960D2">
      <w:pPr>
        <w:rPr>
          <w:rFonts w:cs="Arial"/>
          <w:bCs/>
          <w:iCs/>
          <w:sz w:val="22"/>
          <w:szCs w:val="22"/>
          <w:lang w:val="en-US"/>
        </w:rPr>
      </w:pPr>
      <w:proofErr w:type="spellStart"/>
      <w:r w:rsidRPr="000960D2">
        <w:rPr>
          <w:rFonts w:cs="Arial"/>
          <w:b/>
          <w:iCs/>
          <w:sz w:val="22"/>
          <w:szCs w:val="22"/>
          <w:lang w:val="en-US"/>
        </w:rPr>
        <w:t>Primärer</w:t>
      </w:r>
      <w:proofErr w:type="spellEnd"/>
      <w:r w:rsidRPr="000960D2">
        <w:rPr>
          <w:rFonts w:cs="Arial"/>
          <w:b/>
          <w:iCs/>
          <w:sz w:val="22"/>
          <w:szCs w:val="22"/>
          <w:lang w:val="en-US"/>
        </w:rPr>
        <w:t xml:space="preserve"> Stakeholder</w:t>
      </w:r>
      <w:r w:rsidRPr="000960D2">
        <w:rPr>
          <w:rFonts w:cs="Arial"/>
          <w:bCs/>
          <w:iCs/>
          <w:sz w:val="22"/>
          <w:szCs w:val="22"/>
          <w:lang w:val="en-US"/>
        </w:rPr>
        <w:t xml:space="preserve">: Operatives Management von </w:t>
      </w:r>
      <w:proofErr w:type="spellStart"/>
      <w:r w:rsidRPr="000960D2">
        <w:rPr>
          <w:rFonts w:cs="Arial"/>
          <w:bCs/>
          <w:iCs/>
          <w:sz w:val="22"/>
          <w:szCs w:val="22"/>
          <w:lang w:val="en-US"/>
        </w:rPr>
        <w:t>CitiBike</w:t>
      </w:r>
      <w:proofErr w:type="spellEnd"/>
    </w:p>
    <w:p w14:paraId="253A532F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en-US"/>
        </w:rPr>
      </w:pPr>
    </w:p>
    <w:p w14:paraId="4995F1D7" w14:textId="77777777" w:rsidR="000960D2" w:rsidRPr="000960D2" w:rsidRDefault="000960D2" w:rsidP="000960D2">
      <w:pPr>
        <w:pStyle w:val="berschrift3"/>
        <w:rPr>
          <w:lang w:val="de-AT"/>
        </w:rPr>
      </w:pPr>
      <w:bookmarkStart w:id="12" w:name="_Toc224059550"/>
      <w:r w:rsidRPr="000960D2">
        <w:rPr>
          <w:lang w:val="de-AT"/>
        </w:rPr>
        <w:t>Business Case</w:t>
      </w:r>
      <w:bookmarkEnd w:id="12"/>
    </w:p>
    <w:p w14:paraId="186B8EB0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E16F7B">
        <w:rPr>
          <w:rFonts w:cs="Arial"/>
          <w:b/>
          <w:iCs/>
          <w:sz w:val="22"/>
          <w:szCs w:val="22"/>
          <w:lang w:val="de-AT"/>
        </w:rPr>
        <w:t>Current Approach (Aktuelle Situation):</w:t>
      </w:r>
      <w:r w:rsidRPr="000960D2">
        <w:rPr>
          <w:rFonts w:cs="Arial"/>
          <w:bCs/>
          <w:iCs/>
          <w:sz w:val="22"/>
          <w:szCs w:val="22"/>
          <w:lang w:val="de-AT"/>
        </w:rPr>
        <w:t xml:space="preserve"> Die operative Steuerung des Bike-Sharing-Systems basiert primär auf historischen Fahrtdaten und Erfahrungswerten. Externe Einflussfaktoren – insbesondere das Wetter – werden bislang nicht systematisch in die Analyse der Nutzung einbezogen. Dadurch fehlen fundierte Erkenntnisse darüber, wie sich Temperatur und Niederschlag konkret auf Nachfrage, Stationsauslastung und Nutzersegmente auswirken.</w:t>
      </w:r>
    </w:p>
    <w:p w14:paraId="714DB7A6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E16F7B">
        <w:rPr>
          <w:rFonts w:cs="Arial"/>
          <w:b/>
          <w:iCs/>
          <w:sz w:val="22"/>
          <w:szCs w:val="22"/>
          <w:lang w:val="de-AT"/>
        </w:rPr>
        <w:t>Future Approach (Geplanter Ansatz):</w:t>
      </w:r>
      <w:r w:rsidRPr="000960D2">
        <w:rPr>
          <w:rFonts w:cs="Arial"/>
          <w:bCs/>
          <w:iCs/>
          <w:sz w:val="22"/>
          <w:szCs w:val="22"/>
          <w:lang w:val="de-AT"/>
        </w:rPr>
        <w:t xml:space="preserve"> Entwicklung eines BI-Dashboards, das Fahrtdaten multidimensional analysiert und mit historischen Wetterdaten (z. B. Temperatur, Niederschlag) verknüpft. Ziel ist es, Transparenz über wetterbedingte Nutzungsmuster zu schaffen, besonders in Bezug auf Unterschiede zwischen Member- und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Casual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-Nutzern. Die gewonnenen Erkenntnisse dienen als Entscheidungsgrundlage für eine datenbasierte operative Steuerung und sollen folgende Leitfragen beantworten: </w:t>
      </w:r>
    </w:p>
    <w:p w14:paraId="4D8B409B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Wie verändert sich die Anzahl und Dauer der Fahrten bei unterschiedlichen Wetterbedingungen (Temperatur, Regen, Wind)?</w:t>
      </w:r>
    </w:p>
    <w:p w14:paraId="723A6A53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Welche Stationen oder Stadtbereiche reagieren besonders stark auf Wetterveränderungen?</w:t>
      </w:r>
    </w:p>
    <w:p w14:paraId="460DE132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 xml:space="preserve">Wie viele Gelegenheitsnutzer schließen pro Jahr ein Abo ab? </w:t>
      </w:r>
    </w:p>
    <w:p w14:paraId="1D851C59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</w:p>
    <w:p w14:paraId="169D4C5D" w14:textId="77777777" w:rsidR="000960D2" w:rsidRPr="00E16F7B" w:rsidRDefault="000960D2" w:rsidP="000960D2">
      <w:pPr>
        <w:rPr>
          <w:rFonts w:cs="Arial"/>
          <w:b/>
          <w:iCs/>
          <w:sz w:val="22"/>
          <w:szCs w:val="22"/>
          <w:lang w:val="de-AT"/>
        </w:rPr>
      </w:pPr>
      <w:r w:rsidRPr="00E16F7B">
        <w:rPr>
          <w:rFonts w:cs="Arial"/>
          <w:b/>
          <w:iCs/>
          <w:sz w:val="22"/>
          <w:szCs w:val="22"/>
          <w:lang w:val="de-AT"/>
        </w:rPr>
        <w:t>Scope Statement (Geltungsbereich):</w:t>
      </w:r>
    </w:p>
    <w:p w14:paraId="2B8750F2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 xml:space="preserve">In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scope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: Trip-Daten (Startzeit, Dauer), Start- und End-Stationen (inkl. Geokoordinaten für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Map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>-Visualisierung), User-Typen (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Casual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>/Member) sowie die Integration externer, historischer Wetterdaten (Tageshöchsttemperatur, Niederschlag).</w:t>
      </w:r>
    </w:p>
    <w:p w14:paraId="0139207F" w14:textId="77777777" w:rsid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 xml:space="preserve">Out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of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scope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: operative Wartungsdaten der Fahrräder,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Rebalancing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>-Logistik sowie die detaillierte Analyse von Einzelkosten pro Rid</w:t>
      </w:r>
      <w:r>
        <w:rPr>
          <w:rFonts w:cs="Arial"/>
          <w:bCs/>
          <w:iCs/>
          <w:sz w:val="22"/>
          <w:szCs w:val="22"/>
          <w:lang w:val="de-AT"/>
        </w:rPr>
        <w:t>e</w:t>
      </w:r>
    </w:p>
    <w:p w14:paraId="07A04DAE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</w:p>
    <w:p w14:paraId="2BD0BFC4" w14:textId="77777777" w:rsidR="000960D2" w:rsidRPr="000960D2" w:rsidRDefault="000960D2" w:rsidP="000960D2">
      <w:pPr>
        <w:pStyle w:val="berschrift3"/>
        <w:rPr>
          <w:lang w:val="de-AT"/>
        </w:rPr>
      </w:pPr>
      <w:bookmarkStart w:id="13" w:name="_Toc224059551"/>
      <w:r w:rsidRPr="000960D2">
        <w:rPr>
          <w:lang w:val="de-AT"/>
        </w:rPr>
        <w:t>Kennzahlen &amp; Metriken (Quantitative Analyse)</w:t>
      </w:r>
      <w:bookmarkEnd w:id="13"/>
    </w:p>
    <w:p w14:paraId="02597FFC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Um den Erfolg der BI-Initiative messbar zu machen, werden folgende Performance Indikatoren zur Bewertung des aktuellen Zustandes und der zukünftigen Verbesserung herangezogen:</w:t>
      </w:r>
    </w:p>
    <w:p w14:paraId="3E8FA41A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Total Rides pro Wetterkategorie</w:t>
      </w:r>
    </w:p>
    <w:p w14:paraId="27974876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Average Ride Duration je Wetterlage</w:t>
      </w:r>
    </w:p>
    <w:p w14:paraId="71C3A2D7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Weather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>-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Sensitivity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>-Score: Prozentuale Veränderung des Fahrtenvolumens und Fahrtendauer pro Station bei Regen vs. Sonnenschein.</w:t>
      </w:r>
    </w:p>
    <w:p w14:paraId="794B1959" w14:textId="77777777" w:rsid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Conversion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>-Rate (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Casual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 </w:t>
      </w:r>
      <w:proofErr w:type="spellStart"/>
      <w:r w:rsidRPr="000960D2">
        <w:rPr>
          <w:rFonts w:cs="Arial"/>
          <w:bCs/>
          <w:iCs/>
          <w:sz w:val="22"/>
          <w:szCs w:val="22"/>
          <w:lang w:val="de-AT"/>
        </w:rPr>
        <w:t>to</w:t>
      </w:r>
      <w:proofErr w:type="spellEnd"/>
      <w:r w:rsidRPr="000960D2">
        <w:rPr>
          <w:rFonts w:cs="Arial"/>
          <w:bCs/>
          <w:iCs/>
          <w:sz w:val="22"/>
          <w:szCs w:val="22"/>
          <w:lang w:val="de-AT"/>
        </w:rPr>
        <w:t xml:space="preserve"> Member): Der prozentuale Anteil der Gelegenheitsnutzer.</w:t>
      </w:r>
    </w:p>
    <w:p w14:paraId="30190192" w14:textId="77777777" w:rsidR="00D87D27" w:rsidRPr="00DB10EC" w:rsidRDefault="00D87D27" w:rsidP="00F20DFC">
      <w:pPr>
        <w:rPr>
          <w:rFonts w:cs="Arial"/>
          <w:b/>
          <w:i/>
          <w:color w:val="943634"/>
          <w:sz w:val="20"/>
          <w:lang w:val="de-AT"/>
        </w:rPr>
      </w:pPr>
    </w:p>
    <w:p w14:paraId="4A5E0BF7" w14:textId="77777777" w:rsidR="00D87D27" w:rsidRPr="00DB10EC" w:rsidRDefault="00D87D27" w:rsidP="00F20DFC">
      <w:pPr>
        <w:rPr>
          <w:rFonts w:cs="Arial"/>
          <w:b/>
          <w:i/>
          <w:color w:val="943634"/>
          <w:sz w:val="20"/>
          <w:lang w:val="de-AT"/>
        </w:rPr>
      </w:pPr>
    </w:p>
    <w:p w14:paraId="14FDD8FA" w14:textId="77777777" w:rsidR="00D54C79" w:rsidRDefault="00D54C79" w:rsidP="00D54C79">
      <w:pPr>
        <w:pStyle w:val="berschrift2"/>
        <w:rPr>
          <w:lang w:val="en-US"/>
        </w:rPr>
      </w:pPr>
      <w:bookmarkStart w:id="14" w:name="_Toc224059552"/>
      <w:r>
        <w:rPr>
          <w:lang w:val="en-US"/>
        </w:rPr>
        <w:lastRenderedPageBreak/>
        <w:t>DFM</w:t>
      </w:r>
      <w:bookmarkEnd w:id="14"/>
    </w:p>
    <w:p w14:paraId="6979A4EB" w14:textId="77777777" w:rsidR="00D54C79" w:rsidRPr="0060678A" w:rsidRDefault="00DB10EC" w:rsidP="00F20DFC">
      <w:pPr>
        <w:rPr>
          <w:rFonts w:cs="Arial"/>
          <w:b/>
          <w:i/>
          <w:color w:val="943634"/>
          <w:sz w:val="20"/>
          <w:lang w:val="en-US"/>
        </w:rPr>
      </w:pPr>
      <w:r>
        <w:rPr>
          <w:noProof/>
          <w:lang w:val="en-US"/>
        </w:rPr>
        <w:drawing>
          <wp:inline distT="0" distB="0" distL="0" distR="0" wp14:anchorId="55397331" wp14:editId="1804FB6A">
            <wp:extent cx="6477635" cy="2649220"/>
            <wp:effectExtent l="0" t="0" r="0" b="0"/>
            <wp:docPr id="2" name="Bild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8AAC0" w14:textId="77777777" w:rsidR="00A549D4" w:rsidRPr="0060678A" w:rsidRDefault="00B40662" w:rsidP="00A549D4">
      <w:pPr>
        <w:pStyle w:val="berschrift1"/>
        <w:numPr>
          <w:ilvl w:val="0"/>
          <w:numId w:val="32"/>
        </w:numPr>
        <w:rPr>
          <w:rFonts w:ascii="Arial" w:hAnsi="Arial" w:cs="Arial"/>
          <w:lang w:val="en-US"/>
        </w:rPr>
      </w:pPr>
      <w:bookmarkStart w:id="15" w:name="_Toc224059553"/>
      <w:bookmarkEnd w:id="5"/>
      <w:bookmarkEnd w:id="6"/>
      <w:bookmarkEnd w:id="7"/>
      <w:r w:rsidRPr="0060678A">
        <w:rPr>
          <w:rFonts w:ascii="Arial" w:hAnsi="Arial" w:cs="Arial"/>
          <w:lang w:val="en-US"/>
        </w:rPr>
        <w:lastRenderedPageBreak/>
        <w:t>Data Model</w:t>
      </w:r>
      <w:bookmarkEnd w:id="15"/>
    </w:p>
    <w:p w14:paraId="197B90B9" w14:textId="77777777" w:rsidR="003A1A5D" w:rsidRPr="0060678A" w:rsidRDefault="003A1A5D">
      <w:pPr>
        <w:jc w:val="left"/>
        <w:rPr>
          <w:rFonts w:cs="Arial"/>
          <w:lang w:val="en-US"/>
        </w:rPr>
      </w:pPr>
    </w:p>
    <w:p w14:paraId="346BBE2F" w14:textId="77777777" w:rsidR="00103281" w:rsidRDefault="00DB10EC" w:rsidP="00C92C3C">
      <w:pPr>
        <w:tabs>
          <w:tab w:val="right" w:pos="9781"/>
          <w:tab w:val="right" w:pos="9923"/>
        </w:tabs>
        <w:rPr>
          <w:rFonts w:cs="Arial"/>
          <w:b/>
          <w:bCs/>
          <w:i/>
          <w:noProof/>
          <w:color w:val="943634"/>
          <w:sz w:val="20"/>
          <w:lang w:val="en-US"/>
        </w:rPr>
      </w:pPr>
      <w:r>
        <w:rPr>
          <w:rFonts w:cs="Arial"/>
          <w:b/>
          <w:bCs/>
          <w:i/>
          <w:noProof/>
          <w:color w:val="943634"/>
          <w:sz w:val="20"/>
          <w:lang w:val="en-US"/>
        </w:rPr>
        <w:drawing>
          <wp:inline distT="0" distB="0" distL="0" distR="0" wp14:anchorId="122DD878" wp14:editId="03D62799">
            <wp:extent cx="5033645" cy="4230370"/>
            <wp:effectExtent l="0" t="0" r="0" b="0"/>
            <wp:docPr id="3" name="Bild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64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D4A9" w14:textId="77777777" w:rsidR="00C92C3C" w:rsidRDefault="00C92C3C">
      <w:pPr>
        <w:jc w:val="left"/>
        <w:rPr>
          <w:rFonts w:cs="Arial"/>
          <w:b/>
          <w:bCs/>
          <w:i/>
          <w:noProof/>
          <w:color w:val="943634"/>
          <w:sz w:val="20"/>
          <w:lang w:val="en-US"/>
        </w:rPr>
      </w:pPr>
    </w:p>
    <w:p w14:paraId="57CA2B17" w14:textId="77777777" w:rsidR="00103281" w:rsidRDefault="00103281">
      <w:pPr>
        <w:jc w:val="left"/>
        <w:rPr>
          <w:rFonts w:cs="Arial"/>
          <w:lang w:val="en-US"/>
        </w:rPr>
      </w:pPr>
    </w:p>
    <w:p w14:paraId="01E3E714" w14:textId="77777777" w:rsidR="001D4258" w:rsidRDefault="00DB10EC" w:rsidP="001D4258">
      <w:pPr>
        <w:tabs>
          <w:tab w:val="right" w:pos="9781"/>
          <w:tab w:val="right" w:pos="9923"/>
        </w:tabs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CE0C82">
        <w:rPr>
          <w:noProof/>
        </w:rPr>
        <w:drawing>
          <wp:inline distT="0" distB="0" distL="0" distR="0" wp14:anchorId="49B9CE4E" wp14:editId="782C693D">
            <wp:extent cx="6477635" cy="3418205"/>
            <wp:effectExtent l="0" t="0" r="0" b="0"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495F3" w14:textId="77777777" w:rsidR="001D4258" w:rsidRPr="0060678A" w:rsidRDefault="00E5301A" w:rsidP="001D4258">
      <w:pPr>
        <w:pStyle w:val="berschrift1"/>
        <w:numPr>
          <w:ilvl w:val="0"/>
          <w:numId w:val="32"/>
        </w:numPr>
        <w:rPr>
          <w:rFonts w:ascii="Arial" w:hAnsi="Arial" w:cs="Arial"/>
          <w:lang w:val="en-US"/>
        </w:rPr>
      </w:pPr>
      <w:bookmarkStart w:id="16" w:name="_Toc224059554"/>
      <w:r>
        <w:rPr>
          <w:rFonts w:ascii="Arial" w:hAnsi="Arial" w:cs="Arial"/>
          <w:lang w:val="en-US"/>
        </w:rPr>
        <w:lastRenderedPageBreak/>
        <w:t>ETL Concept</w:t>
      </w:r>
      <w:bookmarkEnd w:id="16"/>
    </w:p>
    <w:p w14:paraId="59996125" w14:textId="77777777" w:rsidR="003113BE" w:rsidRDefault="003113BE" w:rsidP="003113BE">
      <w:pPr>
        <w:rPr>
          <w:lang w:val="de-AT"/>
        </w:rPr>
      </w:pPr>
    </w:p>
    <w:p w14:paraId="6C30BF6D" w14:textId="77777777" w:rsidR="003113BE" w:rsidRPr="003113BE" w:rsidRDefault="003113BE" w:rsidP="003113BE">
      <w:pPr>
        <w:pStyle w:val="berschrift2"/>
      </w:pPr>
      <w:bookmarkStart w:id="17" w:name="_Toc224059555"/>
      <w:r>
        <w:t>Data Map</w:t>
      </w:r>
      <w:bookmarkEnd w:id="17"/>
    </w:p>
    <w:p w14:paraId="252CA386" w14:textId="77777777" w:rsidR="003113BE" w:rsidRDefault="003113BE">
      <w:pPr>
        <w:jc w:val="left"/>
        <w:rPr>
          <w:rFonts w:cs="Arial"/>
        </w:rPr>
      </w:pPr>
    </w:p>
    <w:p w14:paraId="3C8A06F3" w14:textId="77777777" w:rsidR="0085643E" w:rsidRDefault="003113BE" w:rsidP="00AE1314">
      <w:pPr>
        <w:tabs>
          <w:tab w:val="right" w:pos="9781"/>
          <w:tab w:val="right" w:pos="9923"/>
        </w:tabs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 xml:space="preserve">Insert a logical data map (template can be found in the slides) and fill </w:t>
      </w:r>
      <w:r w:rsidR="00784188">
        <w:rPr>
          <w:rFonts w:cs="Arial"/>
          <w:b/>
          <w:bCs/>
          <w:i/>
          <w:noProof/>
          <w:color w:val="943634"/>
          <w:sz w:val="20"/>
          <w:lang w:val="en-US"/>
        </w:rPr>
        <w:t>it out.</w:t>
      </w:r>
    </w:p>
    <w:p w14:paraId="163965C2" w14:textId="77777777" w:rsidR="003113BE" w:rsidRPr="0085643E" w:rsidRDefault="003113BE">
      <w:pPr>
        <w:jc w:val="left"/>
        <w:rPr>
          <w:rFonts w:cs="Arial"/>
          <w:lang w:val="en-US"/>
        </w:rPr>
      </w:pPr>
    </w:p>
    <w:p w14:paraId="33016FE9" w14:textId="77777777" w:rsidR="003113BE" w:rsidRPr="0085643E" w:rsidRDefault="003113BE" w:rsidP="003113BE">
      <w:pPr>
        <w:pStyle w:val="berschrift2"/>
        <w:rPr>
          <w:lang w:val="en-GB"/>
        </w:rPr>
      </w:pPr>
      <w:bookmarkStart w:id="18" w:name="_Toc224059556"/>
      <w:r w:rsidRPr="0085643E">
        <w:rPr>
          <w:lang w:val="en-GB"/>
        </w:rPr>
        <w:t>ETL concept</w:t>
      </w:r>
      <w:bookmarkEnd w:id="18"/>
    </w:p>
    <w:p w14:paraId="592F0C78" w14:textId="77777777" w:rsidR="00256200" w:rsidRPr="0085643E" w:rsidRDefault="00256200" w:rsidP="00256200">
      <w:pPr>
        <w:rPr>
          <w:lang w:val="en-GB"/>
        </w:rPr>
      </w:pPr>
    </w:p>
    <w:p w14:paraId="7CFE34BA" w14:textId="77777777" w:rsidR="003113BE" w:rsidRPr="00AE1314" w:rsidRDefault="003113BE" w:rsidP="00AE1314">
      <w:pPr>
        <w:jc w:val="left"/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>Create a concept (e.g. sketch of flow diagram) for an ETL process that integrates sample data fom at least one source</w:t>
      </w:r>
      <w:r w:rsidR="00BC621A">
        <w:rPr>
          <w:rFonts w:cs="Arial"/>
          <w:b/>
          <w:bCs/>
          <w:i/>
          <w:noProof/>
          <w:color w:val="943634"/>
          <w:sz w:val="20"/>
          <w:lang w:val="en-US"/>
        </w:rPr>
        <w:t>. Describe each step in a few sentences/bullet points. Explain/show which step is conducted how (e.g. with which tool)</w:t>
      </w:r>
    </w:p>
    <w:p w14:paraId="3F39BB4E" w14:textId="77777777" w:rsidR="003113BE" w:rsidRPr="00AE1314" w:rsidRDefault="003113BE" w:rsidP="003113BE">
      <w:pPr>
        <w:numPr>
          <w:ilvl w:val="1"/>
          <w:numId w:val="37"/>
        </w:numPr>
        <w:spacing w:before="100" w:beforeAutospacing="1" w:after="100" w:afterAutospacing="1"/>
        <w:jc w:val="left"/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>For full points:</w:t>
      </w:r>
    </w:p>
    <w:p w14:paraId="24D38338" w14:textId="77777777" w:rsidR="003113BE" w:rsidRPr="00AE1314" w:rsidRDefault="003113BE" w:rsidP="003113BE">
      <w:pPr>
        <w:numPr>
          <w:ilvl w:val="2"/>
          <w:numId w:val="37"/>
        </w:numPr>
        <w:spacing w:before="100" w:beforeAutospacing="1" w:after="100" w:afterAutospacing="1"/>
        <w:jc w:val="left"/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 xml:space="preserve">Consider </w:t>
      </w:r>
      <w:r w:rsidR="00784188">
        <w:rPr>
          <w:rFonts w:cs="Arial"/>
          <w:b/>
          <w:bCs/>
          <w:i/>
          <w:noProof/>
          <w:color w:val="943634"/>
          <w:sz w:val="20"/>
          <w:lang w:val="en-US"/>
        </w:rPr>
        <w:t>several</w:t>
      </w: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 xml:space="preserve"> data quality aspect (a check or a correction task in the ETL process)</w:t>
      </w:r>
    </w:p>
    <w:p w14:paraId="615DB3B0" w14:textId="77777777" w:rsidR="003113BE" w:rsidRDefault="003113BE" w:rsidP="00E5301A">
      <w:pPr>
        <w:pStyle w:val="berschrift1"/>
      </w:pPr>
      <w:bookmarkStart w:id="19" w:name="_Toc224059557"/>
      <w:r>
        <w:lastRenderedPageBreak/>
        <w:t>ETL implementation</w:t>
      </w:r>
      <w:bookmarkEnd w:id="19"/>
    </w:p>
    <w:p w14:paraId="62C3578E" w14:textId="77777777" w:rsidR="00256200" w:rsidRPr="00256200" w:rsidRDefault="00256200" w:rsidP="00256200">
      <w:pPr>
        <w:rPr>
          <w:lang w:val="de-AT"/>
        </w:rPr>
      </w:pPr>
    </w:p>
    <w:p w14:paraId="7B02BCA5" w14:textId="77777777" w:rsidR="003113BE" w:rsidRDefault="003113BE" w:rsidP="003113BE">
      <w:pPr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>Insert screenshots and short descriptions of the implemented ETL process here.</w:t>
      </w:r>
    </w:p>
    <w:p w14:paraId="330C12E2" w14:textId="77777777" w:rsidR="0082505E" w:rsidRPr="003113BE" w:rsidRDefault="0082505E" w:rsidP="003113BE">
      <w:pPr>
        <w:rPr>
          <w:lang w:val="en-GB"/>
        </w:rPr>
      </w:pPr>
      <w:r>
        <w:rPr>
          <w:rFonts w:cs="Arial"/>
          <w:b/>
          <w:bCs/>
          <w:i/>
          <w:noProof/>
          <w:color w:val="943634"/>
          <w:sz w:val="20"/>
          <w:lang w:val="en-US"/>
        </w:rPr>
        <w:t xml:space="preserve">Important: insert screenshots of the filled tables </w:t>
      </w:r>
      <w:r w:rsidR="00BC621A">
        <w:rPr>
          <w:rFonts w:cs="Arial"/>
          <w:b/>
          <w:bCs/>
          <w:i/>
          <w:noProof/>
          <w:color w:val="943634"/>
          <w:sz w:val="20"/>
          <w:lang w:val="en-US"/>
        </w:rPr>
        <w:t>of your database</w:t>
      </w:r>
      <w:r>
        <w:rPr>
          <w:rFonts w:cs="Arial"/>
          <w:b/>
          <w:bCs/>
          <w:i/>
          <w:noProof/>
          <w:color w:val="943634"/>
          <w:sz w:val="20"/>
          <w:lang w:val="en-US"/>
        </w:rPr>
        <w:t xml:space="preserve"> after executing the process (e.g. table-&gt;select top x rows), for all dimension tables and the fact table.</w:t>
      </w:r>
    </w:p>
    <w:p w14:paraId="713D3533" w14:textId="77777777" w:rsidR="003113BE" w:rsidRPr="003113BE" w:rsidRDefault="003113BE" w:rsidP="003113BE">
      <w:pPr>
        <w:rPr>
          <w:lang w:val="en-GB"/>
        </w:rPr>
      </w:pPr>
    </w:p>
    <w:p w14:paraId="542EE235" w14:textId="77777777" w:rsidR="003113BE" w:rsidRDefault="003113BE">
      <w:pPr>
        <w:jc w:val="left"/>
        <w:rPr>
          <w:rFonts w:cs="Arial"/>
          <w:lang w:val="en-GB"/>
        </w:rPr>
      </w:pPr>
    </w:p>
    <w:p w14:paraId="25A8EEB0" w14:textId="77777777" w:rsidR="00AE1314" w:rsidRDefault="00BC621A" w:rsidP="00AE1314">
      <w:pPr>
        <w:pStyle w:val="berschrift1"/>
      </w:pPr>
      <w:bookmarkStart w:id="20" w:name="_Toc224059558"/>
      <w:r>
        <w:lastRenderedPageBreak/>
        <w:t>Data modelling and</w:t>
      </w:r>
      <w:r w:rsidR="00AE1314">
        <w:t xml:space="preserve"> BI</w:t>
      </w:r>
      <w:bookmarkEnd w:id="20"/>
    </w:p>
    <w:p w14:paraId="5CD98AD6" w14:textId="77777777" w:rsidR="00AE1314" w:rsidRDefault="00AE1314" w:rsidP="00AE1314">
      <w:pPr>
        <w:rPr>
          <w:lang w:val="de-AT"/>
        </w:rPr>
      </w:pPr>
    </w:p>
    <w:p w14:paraId="20B016BA" w14:textId="77777777" w:rsidR="00AE1314" w:rsidRPr="003113BE" w:rsidRDefault="00BC621A" w:rsidP="00AE1314">
      <w:pPr>
        <w:pStyle w:val="berschrift2"/>
      </w:pPr>
      <w:bookmarkStart w:id="21" w:name="_Toc224059559"/>
      <w:r>
        <w:t>Data modelling</w:t>
      </w:r>
      <w:bookmarkEnd w:id="21"/>
    </w:p>
    <w:p w14:paraId="1E648F06" w14:textId="77777777" w:rsidR="00AE1314" w:rsidRDefault="00AE1314" w:rsidP="00AE1314">
      <w:pPr>
        <w:jc w:val="left"/>
        <w:rPr>
          <w:rFonts w:cs="Arial"/>
        </w:rPr>
      </w:pPr>
    </w:p>
    <w:p w14:paraId="12CFAE87" w14:textId="77777777" w:rsidR="00AE1314" w:rsidRDefault="00AE1314" w:rsidP="00AE1314">
      <w:pPr>
        <w:tabs>
          <w:tab w:val="right" w:pos="9781"/>
          <w:tab w:val="right" w:pos="9923"/>
        </w:tabs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 xml:space="preserve">Insert </w:t>
      </w:r>
      <w:r>
        <w:rPr>
          <w:rFonts w:cs="Arial"/>
          <w:b/>
          <w:bCs/>
          <w:i/>
          <w:noProof/>
          <w:color w:val="943634"/>
          <w:sz w:val="20"/>
          <w:lang w:val="en-US"/>
        </w:rPr>
        <w:t xml:space="preserve">a screenshot of </w:t>
      </w:r>
      <w:r w:rsidR="00BC621A">
        <w:rPr>
          <w:rFonts w:cs="Arial"/>
          <w:b/>
          <w:bCs/>
          <w:i/>
          <w:noProof/>
          <w:color w:val="943634"/>
          <w:sz w:val="20"/>
          <w:lang w:val="en-US"/>
        </w:rPr>
        <w:t>data model modelled in PowerBI</w:t>
      </w:r>
      <w:r>
        <w:rPr>
          <w:rFonts w:cs="Arial"/>
          <w:b/>
          <w:bCs/>
          <w:i/>
          <w:noProof/>
          <w:color w:val="943634"/>
          <w:sz w:val="20"/>
          <w:lang w:val="en-US"/>
        </w:rPr>
        <w:t xml:space="preserve"> </w:t>
      </w:r>
    </w:p>
    <w:p w14:paraId="4467203F" w14:textId="77777777" w:rsidR="0082505E" w:rsidRPr="00AE1314" w:rsidRDefault="0082505E" w:rsidP="00AE1314">
      <w:pPr>
        <w:tabs>
          <w:tab w:val="right" w:pos="9781"/>
          <w:tab w:val="right" w:pos="9923"/>
        </w:tabs>
        <w:rPr>
          <w:rFonts w:cs="Arial"/>
          <w:b/>
          <w:bCs/>
          <w:i/>
          <w:noProof/>
          <w:color w:val="943634"/>
          <w:sz w:val="20"/>
          <w:lang w:val="en-US"/>
        </w:rPr>
      </w:pPr>
      <w:r>
        <w:rPr>
          <w:rFonts w:cs="Arial"/>
          <w:b/>
          <w:bCs/>
          <w:i/>
          <w:noProof/>
          <w:color w:val="943634"/>
          <w:sz w:val="20"/>
          <w:lang w:val="en-US"/>
        </w:rPr>
        <w:t xml:space="preserve">Important: include screenshots for the configuration of all dimensions, including the created hierarchies if applicable. </w:t>
      </w:r>
    </w:p>
    <w:p w14:paraId="434CFB5C" w14:textId="77777777" w:rsidR="00AE1314" w:rsidRPr="00AE1314" w:rsidRDefault="00AE1314" w:rsidP="00AE1314">
      <w:pPr>
        <w:rPr>
          <w:lang w:val="en-US"/>
        </w:rPr>
      </w:pPr>
    </w:p>
    <w:p w14:paraId="7B53D687" w14:textId="77777777" w:rsidR="00AE1D12" w:rsidRDefault="00AE1D12" w:rsidP="00AE1314">
      <w:pPr>
        <w:tabs>
          <w:tab w:val="right" w:pos="9781"/>
          <w:tab w:val="right" w:pos="9923"/>
        </w:tabs>
        <w:rPr>
          <w:rFonts w:cs="Arial"/>
          <w:b/>
          <w:bCs/>
          <w:i/>
          <w:noProof/>
          <w:color w:val="943634"/>
          <w:sz w:val="20"/>
          <w:lang w:val="en-US"/>
        </w:rPr>
      </w:pPr>
    </w:p>
    <w:p w14:paraId="5A59FEA4" w14:textId="77777777" w:rsidR="00AE1314" w:rsidRPr="00AE1314" w:rsidRDefault="00AE1314" w:rsidP="00AE1314">
      <w:pPr>
        <w:rPr>
          <w:lang w:val="en-GB"/>
        </w:rPr>
      </w:pPr>
    </w:p>
    <w:p w14:paraId="498AAE52" w14:textId="77777777" w:rsidR="00AE1D12" w:rsidRDefault="00AE1D12" w:rsidP="00E5301A">
      <w:pPr>
        <w:pStyle w:val="berschrift1"/>
      </w:pPr>
      <w:bookmarkStart w:id="22" w:name="_Toc224059560"/>
      <w:r>
        <w:lastRenderedPageBreak/>
        <w:t>BI Implementation</w:t>
      </w:r>
      <w:bookmarkEnd w:id="22"/>
    </w:p>
    <w:p w14:paraId="684E6A56" w14:textId="77777777" w:rsidR="00AE1D12" w:rsidRPr="00AE1D12" w:rsidRDefault="00AE1D12" w:rsidP="00AE1D12">
      <w:pPr>
        <w:rPr>
          <w:lang w:val="en-GB"/>
        </w:rPr>
      </w:pPr>
      <w:r>
        <w:rPr>
          <w:rFonts w:cs="Arial"/>
          <w:b/>
          <w:bCs/>
          <w:i/>
          <w:noProof/>
          <w:color w:val="943634"/>
          <w:sz w:val="20"/>
          <w:lang w:val="en-US"/>
        </w:rPr>
        <w:t>Present your BI implementation with a few screenshots, list your questions from section 2 and the answers to those questions.</w:t>
      </w:r>
      <w:r w:rsidR="00AA057A">
        <w:rPr>
          <w:rFonts w:cs="Arial"/>
          <w:b/>
          <w:bCs/>
          <w:i/>
          <w:noProof/>
          <w:color w:val="943634"/>
          <w:sz w:val="20"/>
          <w:lang w:val="en-US"/>
        </w:rPr>
        <w:t xml:space="preserve"> The screenshots should show that drill-down is supported.</w:t>
      </w:r>
    </w:p>
    <w:p w14:paraId="23524A53" w14:textId="77777777" w:rsidR="00AE1314" w:rsidRPr="00AE1314" w:rsidRDefault="00AE1314" w:rsidP="00AE1314">
      <w:pPr>
        <w:rPr>
          <w:lang w:val="en-GB"/>
        </w:rPr>
      </w:pPr>
    </w:p>
    <w:p w14:paraId="26FA06E7" w14:textId="77777777" w:rsidR="003113BE" w:rsidRPr="003113BE" w:rsidRDefault="003113BE">
      <w:pPr>
        <w:jc w:val="left"/>
        <w:rPr>
          <w:rFonts w:cs="Arial"/>
          <w:lang w:val="en-GB"/>
        </w:rPr>
      </w:pPr>
    </w:p>
    <w:sectPr w:rsidR="003113BE" w:rsidRPr="003113BE" w:rsidSect="00DB10EC">
      <w:footerReference w:type="first" r:id="rId17"/>
      <w:pgSz w:w="11907" w:h="16840" w:code="9"/>
      <w:pgMar w:top="1418" w:right="567" w:bottom="851" w:left="1134" w:header="567" w:footer="567" w:gutter="0"/>
      <w:paperSrc w:first="7"/>
      <w:cols w:space="720" w:equalWidth="0">
        <w:col w:w="10206"/>
      </w:cols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1FBEC" w14:textId="77777777" w:rsidR="00B04FF3" w:rsidRDefault="00B04FF3">
      <w:r>
        <w:separator/>
      </w:r>
    </w:p>
  </w:endnote>
  <w:endnote w:type="continuationSeparator" w:id="0">
    <w:p w14:paraId="50BB7307" w14:textId="77777777" w:rsidR="00B04FF3" w:rsidRDefault="00B04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ele-GroteskNor">
    <w:altName w:val="Times New Roman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ele-Antiqua">
    <w:altName w:val="Times New Roman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eleLogo">
    <w:altName w:val="Times New Roman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ele-GroteskUlt">
    <w:altName w:val="Times New Roman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MetaPlusBook-Roman">
    <w:altName w:val="Arial Narro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le-GroteskHal">
    <w:altName w:val="Times New Roman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E667E" w14:textId="77777777" w:rsidR="00CB12B8" w:rsidRDefault="00CB12B8" w:rsidP="003E1891">
    <w:pPr>
      <w:pStyle w:val="Fuzeile"/>
      <w:pBdr>
        <w:top w:val="none" w:sz="0" w:space="0" w:color="auto"/>
      </w:pBdr>
      <w:rPr>
        <w:rStyle w:val="Seitenzahl"/>
        <w:rFonts w:ascii="Arial" w:hAnsi="Arial"/>
        <w:sz w:val="18"/>
        <w:lang w:val="de-DE"/>
      </w:rPr>
    </w:pPr>
  </w:p>
  <w:tbl>
    <w:tblPr>
      <w:tblW w:w="893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64"/>
      <w:gridCol w:w="1688"/>
      <w:gridCol w:w="2835"/>
      <w:gridCol w:w="1559"/>
      <w:gridCol w:w="1276"/>
      <w:gridCol w:w="708"/>
    </w:tblGrid>
    <w:tr w:rsidR="00DB10EC" w:rsidRPr="003E1891" w14:paraId="0514B801" w14:textId="77777777" w:rsidTr="00152CD8">
      <w:trPr>
        <w:jc w:val="center"/>
      </w:trPr>
      <w:tc>
        <w:tcPr>
          <w:tcW w:w="864" w:type="dxa"/>
        </w:tcPr>
        <w:p w14:paraId="24C8C743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t>Version</w:t>
          </w:r>
        </w:p>
      </w:tc>
      <w:tc>
        <w:tcPr>
          <w:tcW w:w="1688" w:type="dxa"/>
        </w:tcPr>
        <w:p w14:paraId="45911DF2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t>Aut</w:t>
          </w:r>
          <w:r>
            <w:rPr>
              <w:sz w:val="16"/>
              <w:szCs w:val="16"/>
            </w:rPr>
            <w:t>h</w:t>
          </w:r>
          <w:r w:rsidRPr="00045335">
            <w:rPr>
              <w:sz w:val="16"/>
              <w:szCs w:val="16"/>
            </w:rPr>
            <w:t>or</w:t>
          </w:r>
        </w:p>
      </w:tc>
      <w:tc>
        <w:tcPr>
          <w:tcW w:w="2835" w:type="dxa"/>
        </w:tcPr>
        <w:p w14:paraId="6B36A720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Filename</w:t>
          </w:r>
        </w:p>
      </w:tc>
      <w:tc>
        <w:tcPr>
          <w:tcW w:w="1559" w:type="dxa"/>
          <w:tcMar>
            <w:left w:w="57" w:type="dxa"/>
            <w:right w:w="57" w:type="dxa"/>
          </w:tcMar>
        </w:tcPr>
        <w:p w14:paraId="2AB66B24" w14:textId="77777777" w:rsidR="00DB10EC" w:rsidRPr="00045335" w:rsidRDefault="00DB10EC" w:rsidP="00DB10EC">
          <w:pPr>
            <w:pStyle w:val="Fuzeile"/>
            <w:ind w:left="44"/>
            <w:rPr>
              <w:sz w:val="16"/>
              <w:szCs w:val="16"/>
            </w:rPr>
          </w:pPr>
          <w:r>
            <w:rPr>
              <w:sz w:val="16"/>
              <w:szCs w:val="16"/>
            </w:rPr>
            <w:t>Last Change</w:t>
          </w:r>
        </w:p>
      </w:tc>
      <w:tc>
        <w:tcPr>
          <w:tcW w:w="1276" w:type="dxa"/>
        </w:tcPr>
        <w:p w14:paraId="333908F0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Print date</w:t>
          </w:r>
          <w:r w:rsidRPr="00045335">
            <w:rPr>
              <w:sz w:val="16"/>
              <w:szCs w:val="16"/>
            </w:rPr>
            <w:tab/>
          </w:r>
        </w:p>
      </w:tc>
      <w:tc>
        <w:tcPr>
          <w:tcW w:w="708" w:type="dxa"/>
        </w:tcPr>
        <w:p w14:paraId="2E18B641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DB10EC" w:rsidRPr="003E1891" w14:paraId="6EB6D34E" w14:textId="77777777" w:rsidTr="00152CD8">
      <w:trPr>
        <w:trHeight w:val="188"/>
        <w:jc w:val="center"/>
      </w:trPr>
      <w:tc>
        <w:tcPr>
          <w:tcW w:w="864" w:type="dxa"/>
        </w:tcPr>
        <w:p w14:paraId="06E3B06B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0.1</w:t>
          </w:r>
        </w:p>
      </w:tc>
      <w:tc>
        <w:tcPr>
          <w:tcW w:w="1688" w:type="dxa"/>
        </w:tcPr>
        <w:p w14:paraId="67F3B93B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proofErr w:type="spellStart"/>
          <w:r w:rsidRPr="00DB10EC">
            <w:rPr>
              <w:sz w:val="16"/>
              <w:szCs w:val="16"/>
            </w:rPr>
            <w:t>CD_citibike</w:t>
          </w:r>
          <w:proofErr w:type="spellEnd"/>
        </w:p>
      </w:tc>
      <w:tc>
        <w:tcPr>
          <w:tcW w:w="2835" w:type="dxa"/>
        </w:tcPr>
        <w:p w14:paraId="0C160DC3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Citibike_0_1.docx</w:t>
          </w:r>
        </w:p>
      </w:tc>
      <w:tc>
        <w:tcPr>
          <w:tcW w:w="1559" w:type="dxa"/>
        </w:tcPr>
        <w:p w14:paraId="451AB8F2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09.03.2026</w:t>
          </w:r>
        </w:p>
      </w:tc>
      <w:tc>
        <w:tcPr>
          <w:tcW w:w="1276" w:type="dxa"/>
        </w:tcPr>
        <w:p w14:paraId="2D360437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</w:p>
      </w:tc>
      <w:tc>
        <w:tcPr>
          <w:tcW w:w="708" w:type="dxa"/>
        </w:tcPr>
        <w:p w14:paraId="0C4C85D4" w14:textId="77777777" w:rsidR="00DB10EC" w:rsidRPr="00045335" w:rsidRDefault="00DB10EC" w:rsidP="00DB10EC">
          <w:pPr>
            <w:pStyle w:val="Fuzeile"/>
            <w:pBdr>
              <w:top w:val="none" w:sz="0" w:space="0" w:color="auto"/>
            </w:pBdr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fldChar w:fldCharType="begin"/>
          </w:r>
          <w:r w:rsidRPr="00045335">
            <w:rPr>
              <w:sz w:val="16"/>
              <w:szCs w:val="16"/>
            </w:rPr>
            <w:instrText xml:space="preserve"> PAGE </w:instrText>
          </w:r>
          <w:r w:rsidRPr="0004533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9</w:t>
          </w:r>
          <w:r w:rsidRPr="00045335">
            <w:rPr>
              <w:sz w:val="16"/>
              <w:szCs w:val="16"/>
            </w:rPr>
            <w:fldChar w:fldCharType="end"/>
          </w:r>
          <w:r w:rsidRPr="00045335">
            <w:rPr>
              <w:sz w:val="16"/>
              <w:szCs w:val="16"/>
            </w:rPr>
            <w:t xml:space="preserve"> / </w:t>
          </w:r>
          <w:r w:rsidRPr="00045335">
            <w:rPr>
              <w:sz w:val="16"/>
              <w:szCs w:val="16"/>
            </w:rPr>
            <w:fldChar w:fldCharType="begin"/>
          </w:r>
          <w:r w:rsidRPr="00045335">
            <w:rPr>
              <w:sz w:val="16"/>
              <w:szCs w:val="16"/>
            </w:rPr>
            <w:instrText xml:space="preserve"> NUMPAGES </w:instrText>
          </w:r>
          <w:r w:rsidRPr="0004533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9</w:t>
          </w:r>
          <w:r w:rsidRPr="00045335">
            <w:rPr>
              <w:sz w:val="16"/>
              <w:szCs w:val="16"/>
            </w:rPr>
            <w:fldChar w:fldCharType="end"/>
          </w:r>
        </w:p>
      </w:tc>
    </w:tr>
  </w:tbl>
  <w:p w14:paraId="1DE99368" w14:textId="77777777" w:rsidR="00DB10EC" w:rsidRPr="003F62B8" w:rsidRDefault="00DB10EC" w:rsidP="003E1891">
    <w:pPr>
      <w:pStyle w:val="Fuzeile"/>
      <w:pBdr>
        <w:top w:val="none" w:sz="0" w:space="0" w:color="auto"/>
      </w:pBdr>
      <w:rPr>
        <w:rStyle w:val="Seitenzahl"/>
        <w:rFonts w:ascii="Arial" w:hAnsi="Arial"/>
        <w:sz w:val="18"/>
        <w:lang w:val="de-D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F1C3" w14:textId="77777777" w:rsidR="00CB12B8" w:rsidRDefault="00CB12B8">
    <w:pPr>
      <w:pStyle w:val="Fuzeile"/>
      <w:rPr>
        <w:rStyle w:val="Seitenzahl"/>
        <w:color w:val="0000FF"/>
        <w:lang w:val="de-DE"/>
      </w:rPr>
    </w:pPr>
  </w:p>
  <w:p w14:paraId="01C24C26" w14:textId="77777777" w:rsidR="00DB10EC" w:rsidRDefault="00DB10EC">
    <w:pPr>
      <w:pStyle w:val="Fuzeile"/>
      <w:rPr>
        <w:color w:val="0000FF"/>
        <w:lang w:val="de-DE"/>
      </w:rPr>
    </w:pPr>
  </w:p>
  <w:tbl>
    <w:tblPr>
      <w:tblW w:w="893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64"/>
      <w:gridCol w:w="1688"/>
      <w:gridCol w:w="2835"/>
      <w:gridCol w:w="1559"/>
      <w:gridCol w:w="1276"/>
      <w:gridCol w:w="708"/>
    </w:tblGrid>
    <w:tr w:rsidR="00DB10EC" w:rsidRPr="003E1891" w14:paraId="2FA8A0AA" w14:textId="77777777" w:rsidTr="00152CD8">
      <w:trPr>
        <w:jc w:val="center"/>
      </w:trPr>
      <w:tc>
        <w:tcPr>
          <w:tcW w:w="864" w:type="dxa"/>
        </w:tcPr>
        <w:p w14:paraId="5B759D1F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t>Version</w:t>
          </w:r>
        </w:p>
      </w:tc>
      <w:tc>
        <w:tcPr>
          <w:tcW w:w="1688" w:type="dxa"/>
        </w:tcPr>
        <w:p w14:paraId="4A199E0E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t>Aut</w:t>
          </w:r>
          <w:r>
            <w:rPr>
              <w:sz w:val="16"/>
              <w:szCs w:val="16"/>
            </w:rPr>
            <w:t>h</w:t>
          </w:r>
          <w:r w:rsidRPr="00045335">
            <w:rPr>
              <w:sz w:val="16"/>
              <w:szCs w:val="16"/>
            </w:rPr>
            <w:t>or</w:t>
          </w:r>
        </w:p>
      </w:tc>
      <w:tc>
        <w:tcPr>
          <w:tcW w:w="2835" w:type="dxa"/>
        </w:tcPr>
        <w:p w14:paraId="53D15939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Filename</w:t>
          </w:r>
        </w:p>
      </w:tc>
      <w:tc>
        <w:tcPr>
          <w:tcW w:w="1559" w:type="dxa"/>
          <w:tcMar>
            <w:left w:w="57" w:type="dxa"/>
            <w:right w:w="57" w:type="dxa"/>
          </w:tcMar>
        </w:tcPr>
        <w:p w14:paraId="2158CD41" w14:textId="77777777" w:rsidR="00DB10EC" w:rsidRPr="00045335" w:rsidRDefault="00DB10EC" w:rsidP="00DB10EC">
          <w:pPr>
            <w:pStyle w:val="Fuzeile"/>
            <w:ind w:left="44"/>
            <w:rPr>
              <w:sz w:val="16"/>
              <w:szCs w:val="16"/>
            </w:rPr>
          </w:pPr>
          <w:r>
            <w:rPr>
              <w:sz w:val="16"/>
              <w:szCs w:val="16"/>
            </w:rPr>
            <w:t>Last Change</w:t>
          </w:r>
        </w:p>
      </w:tc>
      <w:tc>
        <w:tcPr>
          <w:tcW w:w="1276" w:type="dxa"/>
        </w:tcPr>
        <w:p w14:paraId="66C6FF84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Print date</w:t>
          </w:r>
          <w:r w:rsidRPr="00045335">
            <w:rPr>
              <w:sz w:val="16"/>
              <w:szCs w:val="16"/>
            </w:rPr>
            <w:tab/>
          </w:r>
        </w:p>
      </w:tc>
      <w:tc>
        <w:tcPr>
          <w:tcW w:w="708" w:type="dxa"/>
        </w:tcPr>
        <w:p w14:paraId="7B456109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DB10EC" w:rsidRPr="003E1891" w14:paraId="4568CA3B" w14:textId="77777777" w:rsidTr="00152CD8">
      <w:trPr>
        <w:trHeight w:val="188"/>
        <w:jc w:val="center"/>
      </w:trPr>
      <w:tc>
        <w:tcPr>
          <w:tcW w:w="864" w:type="dxa"/>
        </w:tcPr>
        <w:p w14:paraId="7328601D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0.1</w:t>
          </w:r>
        </w:p>
      </w:tc>
      <w:tc>
        <w:tcPr>
          <w:tcW w:w="1688" w:type="dxa"/>
        </w:tcPr>
        <w:p w14:paraId="6EFC27E0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proofErr w:type="spellStart"/>
          <w:r w:rsidRPr="00DB10EC">
            <w:rPr>
              <w:sz w:val="16"/>
              <w:szCs w:val="16"/>
            </w:rPr>
            <w:t>CD_citibike</w:t>
          </w:r>
          <w:proofErr w:type="spellEnd"/>
        </w:p>
      </w:tc>
      <w:tc>
        <w:tcPr>
          <w:tcW w:w="2835" w:type="dxa"/>
        </w:tcPr>
        <w:p w14:paraId="5A92B96E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Citibike_0_1.docx</w:t>
          </w:r>
        </w:p>
      </w:tc>
      <w:tc>
        <w:tcPr>
          <w:tcW w:w="1559" w:type="dxa"/>
        </w:tcPr>
        <w:p w14:paraId="49E090F2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09.03.2026</w:t>
          </w:r>
        </w:p>
      </w:tc>
      <w:tc>
        <w:tcPr>
          <w:tcW w:w="1276" w:type="dxa"/>
        </w:tcPr>
        <w:p w14:paraId="4725618A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</w:p>
      </w:tc>
      <w:tc>
        <w:tcPr>
          <w:tcW w:w="708" w:type="dxa"/>
        </w:tcPr>
        <w:p w14:paraId="001BCBDF" w14:textId="77777777" w:rsidR="00DB10EC" w:rsidRPr="00045335" w:rsidRDefault="00DB10EC" w:rsidP="00DB10EC">
          <w:pPr>
            <w:pStyle w:val="Fuzeile"/>
            <w:pBdr>
              <w:top w:val="none" w:sz="0" w:space="0" w:color="auto"/>
            </w:pBdr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fldChar w:fldCharType="begin"/>
          </w:r>
          <w:r w:rsidRPr="00045335">
            <w:rPr>
              <w:sz w:val="16"/>
              <w:szCs w:val="16"/>
            </w:rPr>
            <w:instrText xml:space="preserve"> PAGE </w:instrText>
          </w:r>
          <w:r w:rsidRPr="0004533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9</w:t>
          </w:r>
          <w:r w:rsidRPr="00045335">
            <w:rPr>
              <w:sz w:val="16"/>
              <w:szCs w:val="16"/>
            </w:rPr>
            <w:fldChar w:fldCharType="end"/>
          </w:r>
          <w:r w:rsidRPr="00045335">
            <w:rPr>
              <w:sz w:val="16"/>
              <w:szCs w:val="16"/>
            </w:rPr>
            <w:t xml:space="preserve"> / </w:t>
          </w:r>
          <w:r w:rsidRPr="00045335">
            <w:rPr>
              <w:sz w:val="16"/>
              <w:szCs w:val="16"/>
            </w:rPr>
            <w:fldChar w:fldCharType="begin"/>
          </w:r>
          <w:r w:rsidRPr="00045335">
            <w:rPr>
              <w:sz w:val="16"/>
              <w:szCs w:val="16"/>
            </w:rPr>
            <w:instrText xml:space="preserve"> NUMPAGES </w:instrText>
          </w:r>
          <w:r w:rsidRPr="0004533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9</w:t>
          </w:r>
          <w:r w:rsidRPr="00045335">
            <w:rPr>
              <w:sz w:val="16"/>
              <w:szCs w:val="16"/>
            </w:rPr>
            <w:fldChar w:fldCharType="end"/>
          </w:r>
        </w:p>
      </w:tc>
    </w:tr>
  </w:tbl>
  <w:p w14:paraId="46FC632D" w14:textId="77777777" w:rsidR="00DB10EC" w:rsidRDefault="00DB10EC">
    <w:pPr>
      <w:pStyle w:val="Fuzeile"/>
      <w:rPr>
        <w:color w:val="0000FF"/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ADC9" w14:textId="77777777" w:rsidR="00DB10EC" w:rsidRDefault="00DB10EC" w:rsidP="00DB10EC">
    <w:pPr>
      <w:pStyle w:val="Fuzeile"/>
      <w:pBdr>
        <w:top w:val="none" w:sz="0" w:space="0" w:color="auto"/>
      </w:pBdr>
      <w:rPr>
        <w:color w:val="0000FF"/>
        <w:lang w:val="de-DE"/>
      </w:rPr>
    </w:pPr>
  </w:p>
  <w:tbl>
    <w:tblPr>
      <w:tblW w:w="893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64"/>
      <w:gridCol w:w="1688"/>
      <w:gridCol w:w="2835"/>
      <w:gridCol w:w="1559"/>
      <w:gridCol w:w="1276"/>
      <w:gridCol w:w="708"/>
    </w:tblGrid>
    <w:tr w:rsidR="00DB10EC" w:rsidRPr="003E1891" w14:paraId="1E3B655C" w14:textId="77777777" w:rsidTr="00152CD8">
      <w:trPr>
        <w:jc w:val="center"/>
      </w:trPr>
      <w:tc>
        <w:tcPr>
          <w:tcW w:w="864" w:type="dxa"/>
        </w:tcPr>
        <w:p w14:paraId="785DD561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t>Version</w:t>
          </w:r>
        </w:p>
      </w:tc>
      <w:tc>
        <w:tcPr>
          <w:tcW w:w="1688" w:type="dxa"/>
        </w:tcPr>
        <w:p w14:paraId="42CFD084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t>Aut</w:t>
          </w:r>
          <w:r>
            <w:rPr>
              <w:sz w:val="16"/>
              <w:szCs w:val="16"/>
            </w:rPr>
            <w:t>h</w:t>
          </w:r>
          <w:r w:rsidRPr="00045335">
            <w:rPr>
              <w:sz w:val="16"/>
              <w:szCs w:val="16"/>
            </w:rPr>
            <w:t>or</w:t>
          </w:r>
        </w:p>
      </w:tc>
      <w:tc>
        <w:tcPr>
          <w:tcW w:w="2835" w:type="dxa"/>
        </w:tcPr>
        <w:p w14:paraId="397F2F8C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Filename</w:t>
          </w:r>
        </w:p>
      </w:tc>
      <w:tc>
        <w:tcPr>
          <w:tcW w:w="1559" w:type="dxa"/>
          <w:tcMar>
            <w:left w:w="57" w:type="dxa"/>
            <w:right w:w="57" w:type="dxa"/>
          </w:tcMar>
        </w:tcPr>
        <w:p w14:paraId="5F4FCE4C" w14:textId="77777777" w:rsidR="00DB10EC" w:rsidRPr="00045335" w:rsidRDefault="00DB10EC" w:rsidP="00DB10EC">
          <w:pPr>
            <w:pStyle w:val="Fuzeile"/>
            <w:ind w:left="44"/>
            <w:rPr>
              <w:sz w:val="16"/>
              <w:szCs w:val="16"/>
            </w:rPr>
          </w:pPr>
          <w:r>
            <w:rPr>
              <w:sz w:val="16"/>
              <w:szCs w:val="16"/>
            </w:rPr>
            <w:t>Last Change</w:t>
          </w:r>
        </w:p>
      </w:tc>
      <w:tc>
        <w:tcPr>
          <w:tcW w:w="1276" w:type="dxa"/>
        </w:tcPr>
        <w:p w14:paraId="13AA1B8B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Print date</w:t>
          </w:r>
          <w:r w:rsidRPr="00045335">
            <w:rPr>
              <w:sz w:val="16"/>
              <w:szCs w:val="16"/>
            </w:rPr>
            <w:tab/>
          </w:r>
        </w:p>
      </w:tc>
      <w:tc>
        <w:tcPr>
          <w:tcW w:w="708" w:type="dxa"/>
        </w:tcPr>
        <w:p w14:paraId="7FEF667A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DB10EC" w:rsidRPr="003E1891" w14:paraId="66B8FF32" w14:textId="77777777" w:rsidTr="00152CD8">
      <w:trPr>
        <w:trHeight w:val="188"/>
        <w:jc w:val="center"/>
      </w:trPr>
      <w:tc>
        <w:tcPr>
          <w:tcW w:w="864" w:type="dxa"/>
        </w:tcPr>
        <w:p w14:paraId="67AC4AD1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0.1</w:t>
          </w:r>
        </w:p>
      </w:tc>
      <w:tc>
        <w:tcPr>
          <w:tcW w:w="1688" w:type="dxa"/>
        </w:tcPr>
        <w:p w14:paraId="57BF304E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proofErr w:type="spellStart"/>
          <w:r w:rsidRPr="00DB10EC">
            <w:rPr>
              <w:sz w:val="16"/>
              <w:szCs w:val="16"/>
            </w:rPr>
            <w:t>CD_citibike</w:t>
          </w:r>
          <w:proofErr w:type="spellEnd"/>
        </w:p>
      </w:tc>
      <w:tc>
        <w:tcPr>
          <w:tcW w:w="2835" w:type="dxa"/>
        </w:tcPr>
        <w:p w14:paraId="5CAD0E41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Citibike_0_1.docx</w:t>
          </w:r>
        </w:p>
      </w:tc>
      <w:tc>
        <w:tcPr>
          <w:tcW w:w="1559" w:type="dxa"/>
        </w:tcPr>
        <w:p w14:paraId="7608BF5B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09.03.2026</w:t>
          </w:r>
        </w:p>
      </w:tc>
      <w:tc>
        <w:tcPr>
          <w:tcW w:w="1276" w:type="dxa"/>
        </w:tcPr>
        <w:p w14:paraId="48A20DE7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</w:p>
      </w:tc>
      <w:tc>
        <w:tcPr>
          <w:tcW w:w="708" w:type="dxa"/>
        </w:tcPr>
        <w:p w14:paraId="0BFC3CE6" w14:textId="77777777" w:rsidR="00DB10EC" w:rsidRPr="00045335" w:rsidRDefault="00DB10EC" w:rsidP="00DB10EC">
          <w:pPr>
            <w:pStyle w:val="Fuzeile"/>
            <w:pBdr>
              <w:top w:val="none" w:sz="0" w:space="0" w:color="auto"/>
            </w:pBdr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fldChar w:fldCharType="begin"/>
          </w:r>
          <w:r w:rsidRPr="00045335">
            <w:rPr>
              <w:sz w:val="16"/>
              <w:szCs w:val="16"/>
            </w:rPr>
            <w:instrText xml:space="preserve"> PAGE </w:instrText>
          </w:r>
          <w:r w:rsidRPr="0004533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9</w:t>
          </w:r>
          <w:r w:rsidRPr="00045335">
            <w:rPr>
              <w:sz w:val="16"/>
              <w:szCs w:val="16"/>
            </w:rPr>
            <w:fldChar w:fldCharType="end"/>
          </w:r>
          <w:r w:rsidRPr="00045335">
            <w:rPr>
              <w:sz w:val="16"/>
              <w:szCs w:val="16"/>
            </w:rPr>
            <w:t xml:space="preserve"> / </w:t>
          </w:r>
          <w:r w:rsidRPr="00045335">
            <w:rPr>
              <w:sz w:val="16"/>
              <w:szCs w:val="16"/>
            </w:rPr>
            <w:fldChar w:fldCharType="begin"/>
          </w:r>
          <w:r w:rsidRPr="00045335">
            <w:rPr>
              <w:sz w:val="16"/>
              <w:szCs w:val="16"/>
            </w:rPr>
            <w:instrText xml:space="preserve"> NUMPAGES </w:instrText>
          </w:r>
          <w:r w:rsidRPr="0004533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9</w:t>
          </w:r>
          <w:r w:rsidRPr="00045335">
            <w:rPr>
              <w:sz w:val="16"/>
              <w:szCs w:val="16"/>
            </w:rPr>
            <w:fldChar w:fldCharType="end"/>
          </w:r>
        </w:p>
      </w:tc>
    </w:tr>
  </w:tbl>
  <w:p w14:paraId="6223117B" w14:textId="77777777" w:rsidR="00DB10EC" w:rsidRDefault="00DB10EC" w:rsidP="00DB10EC">
    <w:pPr>
      <w:pStyle w:val="Fuzeile"/>
      <w:pBdr>
        <w:top w:val="none" w:sz="0" w:space="0" w:color="auto"/>
      </w:pBdr>
      <w:rPr>
        <w:color w:val="0000FF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6927C" w14:textId="77777777" w:rsidR="00B04FF3" w:rsidRDefault="00B04FF3">
      <w:r>
        <w:separator/>
      </w:r>
    </w:p>
  </w:footnote>
  <w:footnote w:type="continuationSeparator" w:id="0">
    <w:p w14:paraId="62EDD9D9" w14:textId="77777777" w:rsidR="00B04FF3" w:rsidRDefault="00B04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E4BB5" w14:textId="77777777" w:rsidR="00CB12B8" w:rsidRPr="00E36B06" w:rsidRDefault="00DB10EC" w:rsidP="00EC0805">
    <w:pPr>
      <w:pStyle w:val="Kopfzeile"/>
      <w:pBdr>
        <w:bottom w:val="single" w:sz="4" w:space="0" w:color="auto"/>
      </w:pBdr>
      <w:tabs>
        <w:tab w:val="right" w:pos="9922"/>
      </w:tabs>
      <w:spacing w:line="240" w:lineRule="auto"/>
      <w:jc w:val="center"/>
      <w:rPr>
        <w:rFonts w:cs="Arial"/>
        <w:szCs w:val="18"/>
      </w:rPr>
    </w:pPr>
    <w:r w:rsidRPr="00AF4013">
      <w:rPr>
        <w:rFonts w:cs="Arial"/>
        <w:noProof/>
        <w:sz w:val="44"/>
        <w:lang w:val="de-AT" w:eastAsia="de-AT"/>
      </w:rPr>
      <w:drawing>
        <wp:inline distT="0" distB="0" distL="0" distR="0" wp14:anchorId="5F7B068A" wp14:editId="0DB6CC74">
          <wp:extent cx="1350010" cy="350520"/>
          <wp:effectExtent l="0" t="0" r="0" b="0"/>
          <wp:docPr id="650773392" name="Bild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2B269D" w14:textId="77777777" w:rsidR="00CB12B8" w:rsidRPr="00271FF8" w:rsidRDefault="00C04519" w:rsidP="00D90B99">
    <w:pPr>
      <w:pStyle w:val="Kopfzeile"/>
      <w:pBdr>
        <w:bottom w:val="single" w:sz="4" w:space="0" w:color="auto"/>
      </w:pBdr>
      <w:tabs>
        <w:tab w:val="right" w:pos="9922"/>
      </w:tabs>
      <w:spacing w:line="240" w:lineRule="auto"/>
      <w:rPr>
        <w:color w:val="000000"/>
        <w:lang w:val="en-US"/>
      </w:rPr>
    </w:pPr>
    <w:r>
      <w:rPr>
        <w:color w:val="000000"/>
        <w:lang w:val="en-US"/>
      </w:rPr>
      <w:t>DWBI</w:t>
    </w:r>
    <w:r w:rsidR="00CB12B8">
      <w:rPr>
        <w:color w:val="000000"/>
        <w:lang w:val="en-US"/>
      </w:rPr>
      <w:t xml:space="preserve"> </w:t>
    </w:r>
    <w:r w:rsidR="005A68D5">
      <w:rPr>
        <w:color w:val="000000"/>
        <w:lang w:val="en-US"/>
      </w:rPr>
      <w:t>Case Study</w:t>
    </w:r>
    <w:r w:rsidR="00CB12B8" w:rsidRPr="00271FF8">
      <w:rPr>
        <w:color w:val="000000"/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80FD3" w14:textId="77777777" w:rsidR="00CB12B8" w:rsidRDefault="00CB12B8">
    <w:pPr>
      <w:pStyle w:val="Kopfzeile"/>
      <w:rPr>
        <w:color w:val="0000FF"/>
      </w:rPr>
    </w:pPr>
    <w:r>
      <w:rPr>
        <w:color w:val="0000FF"/>
      </w:rPr>
      <w:t>Projektmanagementhandbuch 1. Semester BWI</w:t>
    </w:r>
    <w:r>
      <w:rPr>
        <w:color w:val="0000FF"/>
      </w:rPr>
      <w:tab/>
    </w:r>
    <w:r>
      <w:rPr>
        <w:color w:val="0000FF"/>
      </w:rPr>
      <w:tab/>
    </w:r>
    <w:r>
      <w:rPr>
        <w:color w:val="0000FF"/>
      </w:rPr>
      <w:tab/>
    </w:r>
    <w:r>
      <w:rPr>
        <w:color w:val="0000FF"/>
      </w:rPr>
      <w:tab/>
    </w:r>
    <w:r>
      <w:rPr>
        <w:color w:val="0000FF"/>
      </w:rPr>
      <w:tab/>
    </w:r>
    <w:r>
      <w:rPr>
        <w:color w:val="0000FF"/>
      </w:rPr>
      <w:tab/>
    </w:r>
    <w:r>
      <w:rPr>
        <w:color w:val="0000FF"/>
      </w:rPr>
      <w:tab/>
      <w:t>Fallstudie 1</w:t>
    </w:r>
  </w:p>
  <w:p w14:paraId="4DA41992" w14:textId="77777777" w:rsidR="00CB12B8" w:rsidRDefault="00CB12B8">
    <w:pPr>
      <w:pStyle w:val="Kopfzeile"/>
      <w:pBdr>
        <w:bottom w:val="single" w:sz="4" w:space="1" w:color="auto"/>
      </w:pBdr>
      <w:rPr>
        <w:color w:val="0000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932F4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B"/>
    <w:multiLevelType w:val="multilevel"/>
    <w:tmpl w:val="BAD2C1FC"/>
    <w:lvl w:ilvl="0">
      <w:start w:val="1"/>
      <w:numFmt w:val="decimal"/>
      <w:pStyle w:val="berschrift1"/>
      <w:lvlText w:val="%1"/>
      <w:lvlJc w:val="left"/>
      <w:pPr>
        <w:tabs>
          <w:tab w:val="num" w:pos="360"/>
        </w:tabs>
        <w:ind w:left="0" w:firstLine="0"/>
      </w:pPr>
      <w:rPr>
        <w:rFonts w:hint="default"/>
        <w:lang w:val="en-US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07E04A4"/>
    <w:multiLevelType w:val="hybridMultilevel"/>
    <w:tmpl w:val="3D428FEE"/>
    <w:lvl w:ilvl="0" w:tplc="996EA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3634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567BF"/>
    <w:multiLevelType w:val="hybridMultilevel"/>
    <w:tmpl w:val="5B22B050"/>
    <w:lvl w:ilvl="0" w:tplc="7C90454C">
      <w:start w:val="1"/>
      <w:numFmt w:val="decimal"/>
      <w:lvlText w:val="%1."/>
      <w:lvlJc w:val="left"/>
      <w:pPr>
        <w:ind w:left="720" w:hanging="360"/>
      </w:pPr>
      <w:rPr>
        <w:b/>
        <w:color w:val="943634"/>
        <w:sz w:val="20"/>
        <w:szCs w:val="20"/>
      </w:rPr>
    </w:lvl>
    <w:lvl w:ilvl="1" w:tplc="11461520">
      <w:start w:val="1"/>
      <w:numFmt w:val="lowerLetter"/>
      <w:lvlText w:val="%2."/>
      <w:lvlJc w:val="left"/>
      <w:pPr>
        <w:ind w:left="1440" w:hanging="360"/>
      </w:pPr>
      <w:rPr>
        <w:b/>
        <w:color w:val="943634"/>
        <w:sz w:val="20"/>
        <w:szCs w:val="20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D17BE"/>
    <w:multiLevelType w:val="singleLevel"/>
    <w:tmpl w:val="5E14A53A"/>
    <w:lvl w:ilvl="0">
      <w:start w:val="1"/>
      <w:numFmt w:val="bullet"/>
      <w:pStyle w:val="Aufzhlungszeichen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0D192624"/>
    <w:multiLevelType w:val="multilevel"/>
    <w:tmpl w:val="F24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37A15"/>
    <w:multiLevelType w:val="hybridMultilevel"/>
    <w:tmpl w:val="09E4AACC"/>
    <w:lvl w:ilvl="0" w:tplc="45821A4C">
      <w:start w:val="1"/>
      <w:numFmt w:val="bullet"/>
      <w:lvlText w:val="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color w:val="3366FF"/>
      </w:rPr>
    </w:lvl>
    <w:lvl w:ilvl="1" w:tplc="0407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3366FF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D5646A"/>
    <w:multiLevelType w:val="hybridMultilevel"/>
    <w:tmpl w:val="E6ACE076"/>
    <w:lvl w:ilvl="0" w:tplc="E07A5A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943634"/>
        <w:sz w:val="20"/>
        <w:szCs w:val="20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5497E"/>
    <w:multiLevelType w:val="singleLevel"/>
    <w:tmpl w:val="9E34AF52"/>
    <w:lvl w:ilvl="0">
      <w:start w:val="1"/>
      <w:numFmt w:val="bullet"/>
      <w:pStyle w:val="AA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4CC157F"/>
    <w:multiLevelType w:val="singleLevel"/>
    <w:tmpl w:val="383CCA8E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1" w15:restartNumberingAfterBreak="0">
    <w:nsid w:val="1EEE4986"/>
    <w:multiLevelType w:val="singleLevel"/>
    <w:tmpl w:val="ABDCBA1E"/>
    <w:lvl w:ilvl="0">
      <w:start w:val="1"/>
      <w:numFmt w:val="bullet"/>
      <w:pStyle w:val="AbsatzReHA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1FF52E90"/>
    <w:multiLevelType w:val="hybridMultilevel"/>
    <w:tmpl w:val="954E3A08"/>
    <w:lvl w:ilvl="0" w:tplc="996EA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3634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B55933"/>
    <w:multiLevelType w:val="hybridMultilevel"/>
    <w:tmpl w:val="8446E700"/>
    <w:lvl w:ilvl="0" w:tplc="A81EF3D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943634"/>
      </w:rPr>
    </w:lvl>
    <w:lvl w:ilvl="1" w:tplc="0407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0019B5"/>
    <w:multiLevelType w:val="multilevel"/>
    <w:tmpl w:val="BCCA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6566B"/>
    <w:multiLevelType w:val="hybridMultilevel"/>
    <w:tmpl w:val="0832DA7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97EAA"/>
    <w:multiLevelType w:val="hybridMultilevel"/>
    <w:tmpl w:val="3B9EA44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80B76"/>
    <w:multiLevelType w:val="hybridMultilevel"/>
    <w:tmpl w:val="EAE4AB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A0979"/>
    <w:multiLevelType w:val="hybridMultilevel"/>
    <w:tmpl w:val="DF043B3C"/>
    <w:lvl w:ilvl="0" w:tplc="E07A5A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943634"/>
        <w:sz w:val="20"/>
        <w:szCs w:val="20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C618CF"/>
    <w:multiLevelType w:val="hybridMultilevel"/>
    <w:tmpl w:val="D59653DC"/>
    <w:lvl w:ilvl="0" w:tplc="996EA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3634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4A3422"/>
    <w:multiLevelType w:val="hybridMultilevel"/>
    <w:tmpl w:val="BE9298A6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>
      <w:start w:val="1"/>
      <w:numFmt w:val="lowerLetter"/>
      <w:lvlText w:val="%2."/>
      <w:lvlJc w:val="left"/>
      <w:pPr>
        <w:ind w:left="2160" w:hanging="360"/>
      </w:pPr>
    </w:lvl>
    <w:lvl w:ilvl="2" w:tplc="0407001B">
      <w:start w:val="1"/>
      <w:numFmt w:val="lowerRoman"/>
      <w:lvlText w:val="%3."/>
      <w:lvlJc w:val="right"/>
      <w:pPr>
        <w:ind w:left="2880" w:hanging="180"/>
      </w:pPr>
    </w:lvl>
    <w:lvl w:ilvl="3" w:tplc="0407000F">
      <w:start w:val="1"/>
      <w:numFmt w:val="decimal"/>
      <w:lvlText w:val="%4."/>
      <w:lvlJc w:val="left"/>
      <w:pPr>
        <w:ind w:left="3600" w:hanging="360"/>
      </w:pPr>
    </w:lvl>
    <w:lvl w:ilvl="4" w:tplc="04070019">
      <w:start w:val="1"/>
      <w:numFmt w:val="lowerLetter"/>
      <w:lvlText w:val="%5."/>
      <w:lvlJc w:val="left"/>
      <w:pPr>
        <w:ind w:left="4320" w:hanging="360"/>
      </w:pPr>
    </w:lvl>
    <w:lvl w:ilvl="5" w:tplc="0407001B">
      <w:start w:val="1"/>
      <w:numFmt w:val="lowerRoman"/>
      <w:lvlText w:val="%6."/>
      <w:lvlJc w:val="right"/>
      <w:pPr>
        <w:ind w:left="5040" w:hanging="180"/>
      </w:pPr>
    </w:lvl>
    <w:lvl w:ilvl="6" w:tplc="0407000F">
      <w:start w:val="1"/>
      <w:numFmt w:val="decimal"/>
      <w:lvlText w:val="%7."/>
      <w:lvlJc w:val="left"/>
      <w:pPr>
        <w:ind w:left="5760" w:hanging="360"/>
      </w:pPr>
    </w:lvl>
    <w:lvl w:ilvl="7" w:tplc="04070019">
      <w:start w:val="1"/>
      <w:numFmt w:val="lowerLetter"/>
      <w:lvlText w:val="%8."/>
      <w:lvlJc w:val="left"/>
      <w:pPr>
        <w:ind w:left="6480" w:hanging="360"/>
      </w:pPr>
    </w:lvl>
    <w:lvl w:ilvl="8" w:tplc="0407001B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10815BA"/>
    <w:multiLevelType w:val="hybridMultilevel"/>
    <w:tmpl w:val="6868C0B0"/>
    <w:lvl w:ilvl="0" w:tplc="0407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4E506B"/>
    <w:multiLevelType w:val="hybridMultilevel"/>
    <w:tmpl w:val="CFC40C7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BA2A04"/>
    <w:multiLevelType w:val="multilevel"/>
    <w:tmpl w:val="2CEA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32F70"/>
    <w:multiLevelType w:val="hybridMultilevel"/>
    <w:tmpl w:val="35541EE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9383F"/>
    <w:multiLevelType w:val="multilevel"/>
    <w:tmpl w:val="34E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8219B"/>
    <w:multiLevelType w:val="hybridMultilevel"/>
    <w:tmpl w:val="5C8E198C"/>
    <w:lvl w:ilvl="0" w:tplc="8CA62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3634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CB0E9F"/>
    <w:multiLevelType w:val="multilevel"/>
    <w:tmpl w:val="D196FE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5E187B2D"/>
    <w:multiLevelType w:val="hybridMultilevel"/>
    <w:tmpl w:val="9F66B0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A4A3B"/>
    <w:multiLevelType w:val="hybridMultilevel"/>
    <w:tmpl w:val="ED686DCA"/>
    <w:lvl w:ilvl="0" w:tplc="0C070013">
      <w:start w:val="1"/>
      <w:numFmt w:val="upperRoman"/>
      <w:lvlText w:val="%1."/>
      <w:lvlJc w:val="right"/>
      <w:pPr>
        <w:ind w:left="1069" w:hanging="360"/>
      </w:pPr>
    </w:lvl>
    <w:lvl w:ilvl="1" w:tplc="0C070019" w:tentative="1">
      <w:start w:val="1"/>
      <w:numFmt w:val="lowerLetter"/>
      <w:lvlText w:val="%2."/>
      <w:lvlJc w:val="left"/>
      <w:pPr>
        <w:ind w:left="1789" w:hanging="360"/>
      </w:pPr>
    </w:lvl>
    <w:lvl w:ilvl="2" w:tplc="0C07001B" w:tentative="1">
      <w:start w:val="1"/>
      <w:numFmt w:val="lowerRoman"/>
      <w:lvlText w:val="%3."/>
      <w:lvlJc w:val="right"/>
      <w:pPr>
        <w:ind w:left="2509" w:hanging="180"/>
      </w:pPr>
    </w:lvl>
    <w:lvl w:ilvl="3" w:tplc="0C07000F" w:tentative="1">
      <w:start w:val="1"/>
      <w:numFmt w:val="decimal"/>
      <w:lvlText w:val="%4."/>
      <w:lvlJc w:val="left"/>
      <w:pPr>
        <w:ind w:left="3229" w:hanging="360"/>
      </w:pPr>
    </w:lvl>
    <w:lvl w:ilvl="4" w:tplc="0C070019" w:tentative="1">
      <w:start w:val="1"/>
      <w:numFmt w:val="lowerLetter"/>
      <w:lvlText w:val="%5."/>
      <w:lvlJc w:val="left"/>
      <w:pPr>
        <w:ind w:left="3949" w:hanging="360"/>
      </w:pPr>
    </w:lvl>
    <w:lvl w:ilvl="5" w:tplc="0C07001B" w:tentative="1">
      <w:start w:val="1"/>
      <w:numFmt w:val="lowerRoman"/>
      <w:lvlText w:val="%6."/>
      <w:lvlJc w:val="right"/>
      <w:pPr>
        <w:ind w:left="4669" w:hanging="180"/>
      </w:pPr>
    </w:lvl>
    <w:lvl w:ilvl="6" w:tplc="0C07000F" w:tentative="1">
      <w:start w:val="1"/>
      <w:numFmt w:val="decimal"/>
      <w:lvlText w:val="%7."/>
      <w:lvlJc w:val="left"/>
      <w:pPr>
        <w:ind w:left="5389" w:hanging="360"/>
      </w:pPr>
    </w:lvl>
    <w:lvl w:ilvl="7" w:tplc="0C070019" w:tentative="1">
      <w:start w:val="1"/>
      <w:numFmt w:val="lowerLetter"/>
      <w:lvlText w:val="%8."/>
      <w:lvlJc w:val="left"/>
      <w:pPr>
        <w:ind w:left="6109" w:hanging="360"/>
      </w:pPr>
    </w:lvl>
    <w:lvl w:ilvl="8" w:tplc="0C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0455666"/>
    <w:multiLevelType w:val="hybridMultilevel"/>
    <w:tmpl w:val="BC34A8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15218"/>
    <w:multiLevelType w:val="singleLevel"/>
    <w:tmpl w:val="383CCA8E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32" w15:restartNumberingAfterBreak="0">
    <w:nsid w:val="79E929D9"/>
    <w:multiLevelType w:val="hybridMultilevel"/>
    <w:tmpl w:val="38FA3CB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82628517">
    <w:abstractNumId w:val="1"/>
  </w:num>
  <w:num w:numId="2" w16cid:durableId="989945932">
    <w:abstractNumId w:val="0"/>
  </w:num>
  <w:num w:numId="3" w16cid:durableId="441804982">
    <w:abstractNumId w:val="11"/>
  </w:num>
  <w:num w:numId="4" w16cid:durableId="1445811591">
    <w:abstractNumId w:val="9"/>
  </w:num>
  <w:num w:numId="5" w16cid:durableId="1503230369">
    <w:abstractNumId w:val="31"/>
  </w:num>
  <w:num w:numId="6" w16cid:durableId="1706637937">
    <w:abstractNumId w:val="10"/>
  </w:num>
  <w:num w:numId="7" w16cid:durableId="1304234824">
    <w:abstractNumId w:val="5"/>
  </w:num>
  <w:num w:numId="8" w16cid:durableId="1919316679">
    <w:abstractNumId w:val="7"/>
  </w:num>
  <w:num w:numId="9" w16cid:durableId="474295356">
    <w:abstractNumId w:val="1"/>
  </w:num>
  <w:num w:numId="10" w16cid:durableId="858546290">
    <w:abstractNumId w:val="30"/>
  </w:num>
  <w:num w:numId="11" w16cid:durableId="989290571">
    <w:abstractNumId w:val="24"/>
  </w:num>
  <w:num w:numId="12" w16cid:durableId="1923373593">
    <w:abstractNumId w:val="16"/>
  </w:num>
  <w:num w:numId="13" w16cid:durableId="735250655">
    <w:abstractNumId w:val="21"/>
  </w:num>
  <w:num w:numId="14" w16cid:durableId="146754122">
    <w:abstractNumId w:val="1"/>
  </w:num>
  <w:num w:numId="15" w16cid:durableId="1329210412">
    <w:abstractNumId w:val="1"/>
  </w:num>
  <w:num w:numId="16" w16cid:durableId="1714889040">
    <w:abstractNumId w:val="1"/>
  </w:num>
  <w:num w:numId="17" w16cid:durableId="737825234">
    <w:abstractNumId w:val="27"/>
  </w:num>
  <w:num w:numId="18" w16cid:durableId="732775511">
    <w:abstractNumId w:val="1"/>
  </w:num>
  <w:num w:numId="19" w16cid:durableId="45376093">
    <w:abstractNumId w:val="32"/>
  </w:num>
  <w:num w:numId="20" w16cid:durableId="1166897490">
    <w:abstractNumId w:val="1"/>
  </w:num>
  <w:num w:numId="21" w16cid:durableId="644161393">
    <w:abstractNumId w:val="1"/>
  </w:num>
  <w:num w:numId="22" w16cid:durableId="1654287738">
    <w:abstractNumId w:val="19"/>
  </w:num>
  <w:num w:numId="23" w16cid:durableId="723139063">
    <w:abstractNumId w:val="12"/>
  </w:num>
  <w:num w:numId="24" w16cid:durableId="40055194">
    <w:abstractNumId w:val="3"/>
  </w:num>
  <w:num w:numId="25" w16cid:durableId="635180360">
    <w:abstractNumId w:val="26"/>
  </w:num>
  <w:num w:numId="26" w16cid:durableId="623578957">
    <w:abstractNumId w:val="18"/>
  </w:num>
  <w:num w:numId="27" w16cid:durableId="937711954">
    <w:abstractNumId w:val="8"/>
  </w:num>
  <w:num w:numId="28" w16cid:durableId="1513106856">
    <w:abstractNumId w:val="4"/>
  </w:num>
  <w:num w:numId="29" w16cid:durableId="1374503354">
    <w:abstractNumId w:val="17"/>
  </w:num>
  <w:num w:numId="30" w16cid:durableId="947732971">
    <w:abstractNumId w:val="15"/>
  </w:num>
  <w:num w:numId="31" w16cid:durableId="663242087">
    <w:abstractNumId w:val="29"/>
  </w:num>
  <w:num w:numId="32" w16cid:durableId="11486677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62611752">
    <w:abstractNumId w:val="13"/>
  </w:num>
  <w:num w:numId="34" w16cid:durableId="21454675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14866305">
    <w:abstractNumId w:val="2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6" w16cid:durableId="1035620232">
    <w:abstractNumId w:val="2"/>
    <w:lvlOverride w:ilvl="0">
      <w:lvl w:ilvl="0">
        <w:start w:val="1"/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  <w:num w:numId="37" w16cid:durableId="1685865695">
    <w:abstractNumId w:val="25"/>
  </w:num>
  <w:num w:numId="38" w16cid:durableId="1496797147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51383971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18929775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36367389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38292665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10672925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activeWritingStyle w:appName="MSWord" w:lang="de-DE" w:vendorID="9" w:dllVersion="512" w:checkStyle="1"/>
  <w:activeWritingStyle w:appName="MSWord" w:lang="it-IT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91"/>
    <w:rsid w:val="00003772"/>
    <w:rsid w:val="0000467B"/>
    <w:rsid w:val="00004699"/>
    <w:rsid w:val="00013B07"/>
    <w:rsid w:val="00021A49"/>
    <w:rsid w:val="0002512A"/>
    <w:rsid w:val="0002670E"/>
    <w:rsid w:val="00026EDF"/>
    <w:rsid w:val="00027A64"/>
    <w:rsid w:val="00033FD1"/>
    <w:rsid w:val="00041FE2"/>
    <w:rsid w:val="00042C29"/>
    <w:rsid w:val="000446C3"/>
    <w:rsid w:val="00045335"/>
    <w:rsid w:val="00046327"/>
    <w:rsid w:val="00050B91"/>
    <w:rsid w:val="00056A17"/>
    <w:rsid w:val="000669FD"/>
    <w:rsid w:val="00066F4D"/>
    <w:rsid w:val="0007179F"/>
    <w:rsid w:val="00076B5E"/>
    <w:rsid w:val="000805FC"/>
    <w:rsid w:val="000806B0"/>
    <w:rsid w:val="000861EA"/>
    <w:rsid w:val="000861F5"/>
    <w:rsid w:val="0008695C"/>
    <w:rsid w:val="00087153"/>
    <w:rsid w:val="000957B9"/>
    <w:rsid w:val="000960D2"/>
    <w:rsid w:val="000A34EA"/>
    <w:rsid w:val="000B4034"/>
    <w:rsid w:val="000C7592"/>
    <w:rsid w:val="000D1225"/>
    <w:rsid w:val="000D4E5F"/>
    <w:rsid w:val="000D7C90"/>
    <w:rsid w:val="000E1D84"/>
    <w:rsid w:val="000E7012"/>
    <w:rsid w:val="000E7AB3"/>
    <w:rsid w:val="000F59FE"/>
    <w:rsid w:val="000F736D"/>
    <w:rsid w:val="0010031E"/>
    <w:rsid w:val="0010222A"/>
    <w:rsid w:val="00103281"/>
    <w:rsid w:val="00103CA9"/>
    <w:rsid w:val="00106585"/>
    <w:rsid w:val="00116ADB"/>
    <w:rsid w:val="00120C2D"/>
    <w:rsid w:val="00122CC0"/>
    <w:rsid w:val="001234B7"/>
    <w:rsid w:val="0014260C"/>
    <w:rsid w:val="00145077"/>
    <w:rsid w:val="00146C82"/>
    <w:rsid w:val="0014758F"/>
    <w:rsid w:val="00151309"/>
    <w:rsid w:val="001557CE"/>
    <w:rsid w:val="00157F9F"/>
    <w:rsid w:val="00161970"/>
    <w:rsid w:val="00166EBB"/>
    <w:rsid w:val="00170378"/>
    <w:rsid w:val="0017075D"/>
    <w:rsid w:val="001707BA"/>
    <w:rsid w:val="00173704"/>
    <w:rsid w:val="00177A2F"/>
    <w:rsid w:val="00177B16"/>
    <w:rsid w:val="0018110F"/>
    <w:rsid w:val="0018182C"/>
    <w:rsid w:val="00183A95"/>
    <w:rsid w:val="00184771"/>
    <w:rsid w:val="001909F7"/>
    <w:rsid w:val="00192CC9"/>
    <w:rsid w:val="00192D84"/>
    <w:rsid w:val="00197A20"/>
    <w:rsid w:val="001A2B2A"/>
    <w:rsid w:val="001B28DC"/>
    <w:rsid w:val="001C2D60"/>
    <w:rsid w:val="001C43A1"/>
    <w:rsid w:val="001D4258"/>
    <w:rsid w:val="001E00D4"/>
    <w:rsid w:val="001E108A"/>
    <w:rsid w:val="001E21E5"/>
    <w:rsid w:val="001E3FCE"/>
    <w:rsid w:val="001E5BBE"/>
    <w:rsid w:val="001E629A"/>
    <w:rsid w:val="001E6D0A"/>
    <w:rsid w:val="001F27FA"/>
    <w:rsid w:val="00205575"/>
    <w:rsid w:val="002067EE"/>
    <w:rsid w:val="00214EB9"/>
    <w:rsid w:val="00215FF2"/>
    <w:rsid w:val="00224551"/>
    <w:rsid w:val="00232BA2"/>
    <w:rsid w:val="00236406"/>
    <w:rsid w:val="00240B51"/>
    <w:rsid w:val="002451F0"/>
    <w:rsid w:val="00245E96"/>
    <w:rsid w:val="00246E9C"/>
    <w:rsid w:val="002508D8"/>
    <w:rsid w:val="00256200"/>
    <w:rsid w:val="00256F81"/>
    <w:rsid w:val="002571A9"/>
    <w:rsid w:val="0026122F"/>
    <w:rsid w:val="002630F3"/>
    <w:rsid w:val="002648D8"/>
    <w:rsid w:val="00266C15"/>
    <w:rsid w:val="00271FF8"/>
    <w:rsid w:val="00275A08"/>
    <w:rsid w:val="00281CD9"/>
    <w:rsid w:val="00283E12"/>
    <w:rsid w:val="00292EC3"/>
    <w:rsid w:val="002948CF"/>
    <w:rsid w:val="00295C46"/>
    <w:rsid w:val="002A242E"/>
    <w:rsid w:val="002A2E9D"/>
    <w:rsid w:val="002B1208"/>
    <w:rsid w:val="002B7088"/>
    <w:rsid w:val="002C408B"/>
    <w:rsid w:val="002C60BF"/>
    <w:rsid w:val="002D28D3"/>
    <w:rsid w:val="002D3E0D"/>
    <w:rsid w:val="002D602A"/>
    <w:rsid w:val="002F0017"/>
    <w:rsid w:val="002F2BBB"/>
    <w:rsid w:val="002F50BB"/>
    <w:rsid w:val="002F5F3B"/>
    <w:rsid w:val="00300CBD"/>
    <w:rsid w:val="00310148"/>
    <w:rsid w:val="003113BE"/>
    <w:rsid w:val="003156F4"/>
    <w:rsid w:val="00315EC6"/>
    <w:rsid w:val="00322438"/>
    <w:rsid w:val="0032545F"/>
    <w:rsid w:val="0033412F"/>
    <w:rsid w:val="00335C8E"/>
    <w:rsid w:val="00343DA2"/>
    <w:rsid w:val="00350E41"/>
    <w:rsid w:val="00357F39"/>
    <w:rsid w:val="003649BB"/>
    <w:rsid w:val="003750B4"/>
    <w:rsid w:val="00381160"/>
    <w:rsid w:val="003815D9"/>
    <w:rsid w:val="00385086"/>
    <w:rsid w:val="00387C21"/>
    <w:rsid w:val="00387D8D"/>
    <w:rsid w:val="00396F68"/>
    <w:rsid w:val="0039706A"/>
    <w:rsid w:val="003A1A5D"/>
    <w:rsid w:val="003A3A60"/>
    <w:rsid w:val="003A7A66"/>
    <w:rsid w:val="003B1486"/>
    <w:rsid w:val="003B64A9"/>
    <w:rsid w:val="003B7EAE"/>
    <w:rsid w:val="003D46A6"/>
    <w:rsid w:val="003E1891"/>
    <w:rsid w:val="003E241B"/>
    <w:rsid w:val="003F1375"/>
    <w:rsid w:val="003F4B51"/>
    <w:rsid w:val="003F61F4"/>
    <w:rsid w:val="003F62B8"/>
    <w:rsid w:val="00407DDB"/>
    <w:rsid w:val="00424FD4"/>
    <w:rsid w:val="004334BC"/>
    <w:rsid w:val="0044526D"/>
    <w:rsid w:val="00445AFA"/>
    <w:rsid w:val="0044630F"/>
    <w:rsid w:val="00451695"/>
    <w:rsid w:val="00452BC1"/>
    <w:rsid w:val="004665C1"/>
    <w:rsid w:val="004757E1"/>
    <w:rsid w:val="00482693"/>
    <w:rsid w:val="0048329E"/>
    <w:rsid w:val="004842A5"/>
    <w:rsid w:val="00490092"/>
    <w:rsid w:val="004A51DE"/>
    <w:rsid w:val="004A63F6"/>
    <w:rsid w:val="004B12C4"/>
    <w:rsid w:val="004C0B65"/>
    <w:rsid w:val="004D0B52"/>
    <w:rsid w:val="004D3351"/>
    <w:rsid w:val="004D3DCB"/>
    <w:rsid w:val="004E0855"/>
    <w:rsid w:val="004E47A6"/>
    <w:rsid w:val="004E4945"/>
    <w:rsid w:val="004E6F5E"/>
    <w:rsid w:val="004F0094"/>
    <w:rsid w:val="004F135E"/>
    <w:rsid w:val="004F7815"/>
    <w:rsid w:val="0050034D"/>
    <w:rsid w:val="00501D97"/>
    <w:rsid w:val="00502923"/>
    <w:rsid w:val="005075FA"/>
    <w:rsid w:val="0051186E"/>
    <w:rsid w:val="005136E9"/>
    <w:rsid w:val="00515EE0"/>
    <w:rsid w:val="00516B80"/>
    <w:rsid w:val="00520CC9"/>
    <w:rsid w:val="00524A6E"/>
    <w:rsid w:val="00525B06"/>
    <w:rsid w:val="00535651"/>
    <w:rsid w:val="005374A8"/>
    <w:rsid w:val="005374E7"/>
    <w:rsid w:val="00540874"/>
    <w:rsid w:val="00543CDF"/>
    <w:rsid w:val="00545C6D"/>
    <w:rsid w:val="00545D51"/>
    <w:rsid w:val="00554959"/>
    <w:rsid w:val="00555469"/>
    <w:rsid w:val="005577FD"/>
    <w:rsid w:val="00560210"/>
    <w:rsid w:val="0056323D"/>
    <w:rsid w:val="00571C91"/>
    <w:rsid w:val="0057266E"/>
    <w:rsid w:val="00575FB8"/>
    <w:rsid w:val="00586F1F"/>
    <w:rsid w:val="00592BBC"/>
    <w:rsid w:val="00593FFD"/>
    <w:rsid w:val="005941FB"/>
    <w:rsid w:val="00595FCD"/>
    <w:rsid w:val="00597062"/>
    <w:rsid w:val="005A34F0"/>
    <w:rsid w:val="005A4107"/>
    <w:rsid w:val="005A68D5"/>
    <w:rsid w:val="005A7F47"/>
    <w:rsid w:val="005B2131"/>
    <w:rsid w:val="005B6C6C"/>
    <w:rsid w:val="005C50CB"/>
    <w:rsid w:val="005C5BE9"/>
    <w:rsid w:val="005C67A6"/>
    <w:rsid w:val="005D519B"/>
    <w:rsid w:val="005D5D9E"/>
    <w:rsid w:val="005D6CC0"/>
    <w:rsid w:val="005E0977"/>
    <w:rsid w:val="005E1A9D"/>
    <w:rsid w:val="005F0110"/>
    <w:rsid w:val="005F45BB"/>
    <w:rsid w:val="005F7038"/>
    <w:rsid w:val="005F7130"/>
    <w:rsid w:val="0060174D"/>
    <w:rsid w:val="00604787"/>
    <w:rsid w:val="00605508"/>
    <w:rsid w:val="0060678A"/>
    <w:rsid w:val="00612585"/>
    <w:rsid w:val="0061417C"/>
    <w:rsid w:val="00622875"/>
    <w:rsid w:val="00623952"/>
    <w:rsid w:val="00632C6D"/>
    <w:rsid w:val="00634C51"/>
    <w:rsid w:val="00640908"/>
    <w:rsid w:val="00645B55"/>
    <w:rsid w:val="00652131"/>
    <w:rsid w:val="00653122"/>
    <w:rsid w:val="00653990"/>
    <w:rsid w:val="00657E67"/>
    <w:rsid w:val="00664CAD"/>
    <w:rsid w:val="006709DE"/>
    <w:rsid w:val="0067185D"/>
    <w:rsid w:val="0067457E"/>
    <w:rsid w:val="00675A1C"/>
    <w:rsid w:val="00675B63"/>
    <w:rsid w:val="00676961"/>
    <w:rsid w:val="00677070"/>
    <w:rsid w:val="00677DA3"/>
    <w:rsid w:val="006847C3"/>
    <w:rsid w:val="00685C25"/>
    <w:rsid w:val="0069008A"/>
    <w:rsid w:val="00690593"/>
    <w:rsid w:val="00691152"/>
    <w:rsid w:val="006936CA"/>
    <w:rsid w:val="006961A8"/>
    <w:rsid w:val="006A05A6"/>
    <w:rsid w:val="006A22BA"/>
    <w:rsid w:val="006A25E4"/>
    <w:rsid w:val="006A51C0"/>
    <w:rsid w:val="006B01E4"/>
    <w:rsid w:val="006B18F9"/>
    <w:rsid w:val="006B4015"/>
    <w:rsid w:val="006C386B"/>
    <w:rsid w:val="006C3DBD"/>
    <w:rsid w:val="006C75AA"/>
    <w:rsid w:val="006D0B8A"/>
    <w:rsid w:val="006D1469"/>
    <w:rsid w:val="006D24D3"/>
    <w:rsid w:val="006D6223"/>
    <w:rsid w:val="006E1928"/>
    <w:rsid w:val="006E5756"/>
    <w:rsid w:val="006E7F07"/>
    <w:rsid w:val="006F2258"/>
    <w:rsid w:val="006F3E12"/>
    <w:rsid w:val="006F6A08"/>
    <w:rsid w:val="00714A8B"/>
    <w:rsid w:val="007160E4"/>
    <w:rsid w:val="0072055C"/>
    <w:rsid w:val="007205F5"/>
    <w:rsid w:val="0072092F"/>
    <w:rsid w:val="007232C5"/>
    <w:rsid w:val="00731CC2"/>
    <w:rsid w:val="00736CD2"/>
    <w:rsid w:val="0074282B"/>
    <w:rsid w:val="007433A2"/>
    <w:rsid w:val="00744805"/>
    <w:rsid w:val="0074577F"/>
    <w:rsid w:val="007700E6"/>
    <w:rsid w:val="00770B1A"/>
    <w:rsid w:val="0077381A"/>
    <w:rsid w:val="007749B5"/>
    <w:rsid w:val="00782771"/>
    <w:rsid w:val="00784188"/>
    <w:rsid w:val="00785404"/>
    <w:rsid w:val="00787F2D"/>
    <w:rsid w:val="00795749"/>
    <w:rsid w:val="007B455B"/>
    <w:rsid w:val="007B4F8C"/>
    <w:rsid w:val="007C3F37"/>
    <w:rsid w:val="007C7660"/>
    <w:rsid w:val="007D3BB3"/>
    <w:rsid w:val="007D5A63"/>
    <w:rsid w:val="007D7F3C"/>
    <w:rsid w:val="007E4EBF"/>
    <w:rsid w:val="007E78A5"/>
    <w:rsid w:val="007F02BC"/>
    <w:rsid w:val="007F1437"/>
    <w:rsid w:val="007F2D5F"/>
    <w:rsid w:val="007F38F5"/>
    <w:rsid w:val="007F46CD"/>
    <w:rsid w:val="007F60C3"/>
    <w:rsid w:val="00800ACD"/>
    <w:rsid w:val="00802ACA"/>
    <w:rsid w:val="0080499C"/>
    <w:rsid w:val="00805B04"/>
    <w:rsid w:val="008073D4"/>
    <w:rsid w:val="00814E2A"/>
    <w:rsid w:val="0081703C"/>
    <w:rsid w:val="0082505E"/>
    <w:rsid w:val="008253AC"/>
    <w:rsid w:val="008302A4"/>
    <w:rsid w:val="00831DFD"/>
    <w:rsid w:val="00835D57"/>
    <w:rsid w:val="00843CB9"/>
    <w:rsid w:val="008534FF"/>
    <w:rsid w:val="0085643E"/>
    <w:rsid w:val="008612A3"/>
    <w:rsid w:val="00861F75"/>
    <w:rsid w:val="00862A38"/>
    <w:rsid w:val="00863135"/>
    <w:rsid w:val="008678D5"/>
    <w:rsid w:val="00867A7B"/>
    <w:rsid w:val="00867F15"/>
    <w:rsid w:val="00867FD6"/>
    <w:rsid w:val="008735F6"/>
    <w:rsid w:val="0088177F"/>
    <w:rsid w:val="00890D0B"/>
    <w:rsid w:val="00894269"/>
    <w:rsid w:val="00894E5C"/>
    <w:rsid w:val="008957BC"/>
    <w:rsid w:val="00896D03"/>
    <w:rsid w:val="008A154C"/>
    <w:rsid w:val="008A4C97"/>
    <w:rsid w:val="008A55CD"/>
    <w:rsid w:val="008B0E70"/>
    <w:rsid w:val="008B227E"/>
    <w:rsid w:val="008B2FAD"/>
    <w:rsid w:val="008B5841"/>
    <w:rsid w:val="008B5CE1"/>
    <w:rsid w:val="008B70CB"/>
    <w:rsid w:val="008B747D"/>
    <w:rsid w:val="008C119C"/>
    <w:rsid w:val="008C50D5"/>
    <w:rsid w:val="008D5EA5"/>
    <w:rsid w:val="008D6DFF"/>
    <w:rsid w:val="008D75F5"/>
    <w:rsid w:val="008E7050"/>
    <w:rsid w:val="008F72E4"/>
    <w:rsid w:val="00901A7D"/>
    <w:rsid w:val="00914778"/>
    <w:rsid w:val="00920635"/>
    <w:rsid w:val="00922110"/>
    <w:rsid w:val="009247D9"/>
    <w:rsid w:val="00926F4F"/>
    <w:rsid w:val="009321E0"/>
    <w:rsid w:val="00934C4E"/>
    <w:rsid w:val="00944EFE"/>
    <w:rsid w:val="009471D6"/>
    <w:rsid w:val="0095490A"/>
    <w:rsid w:val="00960EF2"/>
    <w:rsid w:val="0096281B"/>
    <w:rsid w:val="009666C4"/>
    <w:rsid w:val="00971712"/>
    <w:rsid w:val="009720BE"/>
    <w:rsid w:val="009727DE"/>
    <w:rsid w:val="00972D9A"/>
    <w:rsid w:val="00975006"/>
    <w:rsid w:val="00981B82"/>
    <w:rsid w:val="00982C7D"/>
    <w:rsid w:val="00983E34"/>
    <w:rsid w:val="00987398"/>
    <w:rsid w:val="009875AA"/>
    <w:rsid w:val="009A4501"/>
    <w:rsid w:val="009A45B2"/>
    <w:rsid w:val="009A7C5D"/>
    <w:rsid w:val="009B242B"/>
    <w:rsid w:val="009B5559"/>
    <w:rsid w:val="009B6584"/>
    <w:rsid w:val="009C079F"/>
    <w:rsid w:val="009C0C12"/>
    <w:rsid w:val="009C5D17"/>
    <w:rsid w:val="009C616A"/>
    <w:rsid w:val="009D0EC8"/>
    <w:rsid w:val="009D2235"/>
    <w:rsid w:val="009D356B"/>
    <w:rsid w:val="009D4D94"/>
    <w:rsid w:val="009D5ED0"/>
    <w:rsid w:val="009D79F0"/>
    <w:rsid w:val="009E1AA4"/>
    <w:rsid w:val="009E23DD"/>
    <w:rsid w:val="009E5E80"/>
    <w:rsid w:val="009F04CB"/>
    <w:rsid w:val="009F1061"/>
    <w:rsid w:val="009F413C"/>
    <w:rsid w:val="009F6475"/>
    <w:rsid w:val="00A01791"/>
    <w:rsid w:val="00A02F39"/>
    <w:rsid w:val="00A21CFE"/>
    <w:rsid w:val="00A333FC"/>
    <w:rsid w:val="00A370AC"/>
    <w:rsid w:val="00A372CC"/>
    <w:rsid w:val="00A37E80"/>
    <w:rsid w:val="00A46B59"/>
    <w:rsid w:val="00A46D9E"/>
    <w:rsid w:val="00A534E5"/>
    <w:rsid w:val="00A549D4"/>
    <w:rsid w:val="00A5726A"/>
    <w:rsid w:val="00A6017A"/>
    <w:rsid w:val="00A61DE8"/>
    <w:rsid w:val="00A61E32"/>
    <w:rsid w:val="00A62A8B"/>
    <w:rsid w:val="00A65882"/>
    <w:rsid w:val="00A741F7"/>
    <w:rsid w:val="00A81C89"/>
    <w:rsid w:val="00A85D3E"/>
    <w:rsid w:val="00A87F66"/>
    <w:rsid w:val="00AA057A"/>
    <w:rsid w:val="00AA6B52"/>
    <w:rsid w:val="00AB1937"/>
    <w:rsid w:val="00AB36EE"/>
    <w:rsid w:val="00AB7B8B"/>
    <w:rsid w:val="00AC1BA1"/>
    <w:rsid w:val="00AC1F0A"/>
    <w:rsid w:val="00AC3D6E"/>
    <w:rsid w:val="00AC6DB7"/>
    <w:rsid w:val="00AD0CDC"/>
    <w:rsid w:val="00AD1499"/>
    <w:rsid w:val="00AD2FAC"/>
    <w:rsid w:val="00AD64EC"/>
    <w:rsid w:val="00AE1314"/>
    <w:rsid w:val="00AE1A1F"/>
    <w:rsid w:val="00AE1D12"/>
    <w:rsid w:val="00AE2AA4"/>
    <w:rsid w:val="00AE32E1"/>
    <w:rsid w:val="00AE35C9"/>
    <w:rsid w:val="00AE5017"/>
    <w:rsid w:val="00AE5251"/>
    <w:rsid w:val="00AE5712"/>
    <w:rsid w:val="00AE7C99"/>
    <w:rsid w:val="00AF4013"/>
    <w:rsid w:val="00B00B11"/>
    <w:rsid w:val="00B00FA1"/>
    <w:rsid w:val="00B02D64"/>
    <w:rsid w:val="00B0323C"/>
    <w:rsid w:val="00B04E56"/>
    <w:rsid w:val="00B04FF3"/>
    <w:rsid w:val="00B05CCE"/>
    <w:rsid w:val="00B07705"/>
    <w:rsid w:val="00B1509B"/>
    <w:rsid w:val="00B16316"/>
    <w:rsid w:val="00B16A59"/>
    <w:rsid w:val="00B23359"/>
    <w:rsid w:val="00B258B1"/>
    <w:rsid w:val="00B27481"/>
    <w:rsid w:val="00B30607"/>
    <w:rsid w:val="00B31064"/>
    <w:rsid w:val="00B33A6A"/>
    <w:rsid w:val="00B40662"/>
    <w:rsid w:val="00B4547B"/>
    <w:rsid w:val="00B56088"/>
    <w:rsid w:val="00B563A5"/>
    <w:rsid w:val="00B60CA7"/>
    <w:rsid w:val="00B62873"/>
    <w:rsid w:val="00B65EDB"/>
    <w:rsid w:val="00B66F0C"/>
    <w:rsid w:val="00B73D7B"/>
    <w:rsid w:val="00B741E2"/>
    <w:rsid w:val="00B766B2"/>
    <w:rsid w:val="00B80A01"/>
    <w:rsid w:val="00B85BC5"/>
    <w:rsid w:val="00B861B8"/>
    <w:rsid w:val="00B86F16"/>
    <w:rsid w:val="00B91F4C"/>
    <w:rsid w:val="00B95CAD"/>
    <w:rsid w:val="00B97430"/>
    <w:rsid w:val="00BA3CDB"/>
    <w:rsid w:val="00BC2976"/>
    <w:rsid w:val="00BC5811"/>
    <w:rsid w:val="00BC621A"/>
    <w:rsid w:val="00BE4154"/>
    <w:rsid w:val="00BE5EFB"/>
    <w:rsid w:val="00BF0C1B"/>
    <w:rsid w:val="00BF16D8"/>
    <w:rsid w:val="00BF44E6"/>
    <w:rsid w:val="00C04519"/>
    <w:rsid w:val="00C0560A"/>
    <w:rsid w:val="00C0587A"/>
    <w:rsid w:val="00C065C5"/>
    <w:rsid w:val="00C07764"/>
    <w:rsid w:val="00C07F1E"/>
    <w:rsid w:val="00C2082E"/>
    <w:rsid w:val="00C23352"/>
    <w:rsid w:val="00C23F91"/>
    <w:rsid w:val="00C2782A"/>
    <w:rsid w:val="00C307F2"/>
    <w:rsid w:val="00C36AF0"/>
    <w:rsid w:val="00C443B3"/>
    <w:rsid w:val="00C52A12"/>
    <w:rsid w:val="00C562E0"/>
    <w:rsid w:val="00C6345B"/>
    <w:rsid w:val="00C67EC5"/>
    <w:rsid w:val="00C70D56"/>
    <w:rsid w:val="00C70FBD"/>
    <w:rsid w:val="00C83BE6"/>
    <w:rsid w:val="00C840C7"/>
    <w:rsid w:val="00C84658"/>
    <w:rsid w:val="00C87DC7"/>
    <w:rsid w:val="00C91659"/>
    <w:rsid w:val="00C922F0"/>
    <w:rsid w:val="00C9251C"/>
    <w:rsid w:val="00C92C3C"/>
    <w:rsid w:val="00C948BF"/>
    <w:rsid w:val="00C96C0A"/>
    <w:rsid w:val="00C97C12"/>
    <w:rsid w:val="00CA2894"/>
    <w:rsid w:val="00CA73D0"/>
    <w:rsid w:val="00CB12B8"/>
    <w:rsid w:val="00CB1D50"/>
    <w:rsid w:val="00CC0EA7"/>
    <w:rsid w:val="00CC1AE1"/>
    <w:rsid w:val="00CC3F4D"/>
    <w:rsid w:val="00CD4C4C"/>
    <w:rsid w:val="00CE0B0C"/>
    <w:rsid w:val="00CE1846"/>
    <w:rsid w:val="00CE28DC"/>
    <w:rsid w:val="00CE40F6"/>
    <w:rsid w:val="00CF0CF0"/>
    <w:rsid w:val="00CF1203"/>
    <w:rsid w:val="00CF3B95"/>
    <w:rsid w:val="00D00372"/>
    <w:rsid w:val="00D04338"/>
    <w:rsid w:val="00D056AD"/>
    <w:rsid w:val="00D10708"/>
    <w:rsid w:val="00D10C2A"/>
    <w:rsid w:val="00D12B66"/>
    <w:rsid w:val="00D421C5"/>
    <w:rsid w:val="00D4257D"/>
    <w:rsid w:val="00D430A7"/>
    <w:rsid w:val="00D54C79"/>
    <w:rsid w:val="00D56BB8"/>
    <w:rsid w:val="00D66196"/>
    <w:rsid w:val="00D74398"/>
    <w:rsid w:val="00D761F6"/>
    <w:rsid w:val="00D7735C"/>
    <w:rsid w:val="00D83F23"/>
    <w:rsid w:val="00D84180"/>
    <w:rsid w:val="00D8648F"/>
    <w:rsid w:val="00D87D27"/>
    <w:rsid w:val="00D87F1F"/>
    <w:rsid w:val="00D90B99"/>
    <w:rsid w:val="00D974BA"/>
    <w:rsid w:val="00DA0C50"/>
    <w:rsid w:val="00DA15CA"/>
    <w:rsid w:val="00DA2D93"/>
    <w:rsid w:val="00DA3AAD"/>
    <w:rsid w:val="00DA5749"/>
    <w:rsid w:val="00DA58F8"/>
    <w:rsid w:val="00DA59A2"/>
    <w:rsid w:val="00DA5DE2"/>
    <w:rsid w:val="00DB10EC"/>
    <w:rsid w:val="00DB1818"/>
    <w:rsid w:val="00DB4EAF"/>
    <w:rsid w:val="00DB519A"/>
    <w:rsid w:val="00DC0D23"/>
    <w:rsid w:val="00DC412A"/>
    <w:rsid w:val="00DD1A13"/>
    <w:rsid w:val="00DD21EF"/>
    <w:rsid w:val="00DD57D5"/>
    <w:rsid w:val="00DD6B7A"/>
    <w:rsid w:val="00DE40E5"/>
    <w:rsid w:val="00DE4FB9"/>
    <w:rsid w:val="00DE73C6"/>
    <w:rsid w:val="00DF0025"/>
    <w:rsid w:val="00DF65DF"/>
    <w:rsid w:val="00E008F5"/>
    <w:rsid w:val="00E00E07"/>
    <w:rsid w:val="00E03C46"/>
    <w:rsid w:val="00E111CA"/>
    <w:rsid w:val="00E15D47"/>
    <w:rsid w:val="00E16F7B"/>
    <w:rsid w:val="00E22404"/>
    <w:rsid w:val="00E2310F"/>
    <w:rsid w:val="00E265CA"/>
    <w:rsid w:val="00E31043"/>
    <w:rsid w:val="00E3174E"/>
    <w:rsid w:val="00E36B06"/>
    <w:rsid w:val="00E416D8"/>
    <w:rsid w:val="00E427DF"/>
    <w:rsid w:val="00E5080C"/>
    <w:rsid w:val="00E511EC"/>
    <w:rsid w:val="00E52CB1"/>
    <w:rsid w:val="00E52E5C"/>
    <w:rsid w:val="00E5301A"/>
    <w:rsid w:val="00E556CF"/>
    <w:rsid w:val="00E60C98"/>
    <w:rsid w:val="00E617B6"/>
    <w:rsid w:val="00E626D8"/>
    <w:rsid w:val="00E644A7"/>
    <w:rsid w:val="00E65289"/>
    <w:rsid w:val="00E66D41"/>
    <w:rsid w:val="00E66D9D"/>
    <w:rsid w:val="00E7451A"/>
    <w:rsid w:val="00E762C5"/>
    <w:rsid w:val="00E800F4"/>
    <w:rsid w:val="00E80C72"/>
    <w:rsid w:val="00E82D0F"/>
    <w:rsid w:val="00E86D51"/>
    <w:rsid w:val="00E959FB"/>
    <w:rsid w:val="00EA663B"/>
    <w:rsid w:val="00EB09F2"/>
    <w:rsid w:val="00EB0F22"/>
    <w:rsid w:val="00EB1460"/>
    <w:rsid w:val="00EC0805"/>
    <w:rsid w:val="00EC60B6"/>
    <w:rsid w:val="00ED2121"/>
    <w:rsid w:val="00ED60BE"/>
    <w:rsid w:val="00ED736E"/>
    <w:rsid w:val="00ED7E52"/>
    <w:rsid w:val="00EF2541"/>
    <w:rsid w:val="00EF5992"/>
    <w:rsid w:val="00F02258"/>
    <w:rsid w:val="00F03A49"/>
    <w:rsid w:val="00F0462B"/>
    <w:rsid w:val="00F04820"/>
    <w:rsid w:val="00F05E17"/>
    <w:rsid w:val="00F10724"/>
    <w:rsid w:val="00F11F26"/>
    <w:rsid w:val="00F13956"/>
    <w:rsid w:val="00F205D5"/>
    <w:rsid w:val="00F20DFC"/>
    <w:rsid w:val="00F23528"/>
    <w:rsid w:val="00F27AF6"/>
    <w:rsid w:val="00F3728C"/>
    <w:rsid w:val="00F469D9"/>
    <w:rsid w:val="00F5114D"/>
    <w:rsid w:val="00F528C3"/>
    <w:rsid w:val="00F55368"/>
    <w:rsid w:val="00F553BB"/>
    <w:rsid w:val="00F57C98"/>
    <w:rsid w:val="00F60673"/>
    <w:rsid w:val="00F63868"/>
    <w:rsid w:val="00F64244"/>
    <w:rsid w:val="00F7139D"/>
    <w:rsid w:val="00F82D78"/>
    <w:rsid w:val="00F854BF"/>
    <w:rsid w:val="00F931C4"/>
    <w:rsid w:val="00F93D48"/>
    <w:rsid w:val="00F94042"/>
    <w:rsid w:val="00F95159"/>
    <w:rsid w:val="00FA0892"/>
    <w:rsid w:val="00FA1150"/>
    <w:rsid w:val="00FA437A"/>
    <w:rsid w:val="00FA54C5"/>
    <w:rsid w:val="00FA7313"/>
    <w:rsid w:val="00FB202D"/>
    <w:rsid w:val="00FB36F6"/>
    <w:rsid w:val="00FB4E2B"/>
    <w:rsid w:val="00FD5406"/>
    <w:rsid w:val="00FE18D9"/>
    <w:rsid w:val="00FE3024"/>
    <w:rsid w:val="00FE30B3"/>
    <w:rsid w:val="00FE316F"/>
    <w:rsid w:val="00FF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ED5993"/>
  <w15:chartTrackingRefBased/>
  <w15:docId w15:val="{06C2B61D-EB68-D848-8483-5E7FF90A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D7C90"/>
    <w:pPr>
      <w:jc w:val="both"/>
    </w:pPr>
    <w:rPr>
      <w:rFonts w:ascii="Arial" w:hAnsi="Arial"/>
      <w:sz w:val="24"/>
      <w:lang w:val="de-DE"/>
    </w:rPr>
  </w:style>
  <w:style w:type="paragraph" w:styleId="berschrift1">
    <w:name w:val="heading 1"/>
    <w:next w:val="Standard"/>
    <w:qFormat/>
    <w:rsid w:val="00E3174E"/>
    <w:pPr>
      <w:keepNext/>
      <w:pageBreakBefore/>
      <w:numPr>
        <w:numId w:val="1"/>
      </w:numPr>
      <w:spacing w:before="240" w:after="120" w:line="420" w:lineRule="exact"/>
      <w:outlineLvl w:val="0"/>
    </w:pPr>
    <w:rPr>
      <w:rFonts w:ascii="Arial Black" w:hAnsi="Arial Black"/>
      <w:noProof/>
      <w:sz w:val="40"/>
    </w:rPr>
  </w:style>
  <w:style w:type="paragraph" w:styleId="berschrift2">
    <w:name w:val="heading 2"/>
    <w:next w:val="Standard"/>
    <w:autoRedefine/>
    <w:qFormat/>
    <w:rsid w:val="00AE1314"/>
    <w:pPr>
      <w:keepNext/>
      <w:numPr>
        <w:ilvl w:val="1"/>
        <w:numId w:val="1"/>
      </w:numPr>
      <w:tabs>
        <w:tab w:val="num" w:pos="567"/>
      </w:tabs>
      <w:spacing w:before="240" w:after="120"/>
      <w:outlineLvl w:val="1"/>
    </w:pPr>
    <w:rPr>
      <w:rFonts w:ascii="Arial" w:hAnsi="Arial" w:cs="Arial"/>
      <w:b/>
      <w:bCs/>
      <w:noProof/>
      <w:sz w:val="24"/>
    </w:rPr>
  </w:style>
  <w:style w:type="paragraph" w:styleId="berschrift3">
    <w:name w:val="heading 3"/>
    <w:basedOn w:val="Standard"/>
    <w:next w:val="Standard"/>
    <w:qFormat/>
    <w:rsid w:val="00E3174E"/>
    <w:pPr>
      <w:keepNext/>
      <w:numPr>
        <w:ilvl w:val="2"/>
        <w:numId w:val="1"/>
      </w:numPr>
      <w:spacing w:before="240" w:after="120"/>
      <w:jc w:val="left"/>
      <w:outlineLvl w:val="2"/>
    </w:pPr>
    <w:rPr>
      <w:rFonts w:cs="Arial"/>
      <w:b/>
      <w:bCs/>
      <w:sz w:val="22"/>
    </w:rPr>
  </w:style>
  <w:style w:type="paragraph" w:styleId="berschrift4">
    <w:name w:val="heading 4"/>
    <w:basedOn w:val="Standard"/>
    <w:next w:val="Standard"/>
    <w:qFormat/>
    <w:rsid w:val="00E3174E"/>
    <w:pPr>
      <w:keepNext/>
      <w:numPr>
        <w:ilvl w:val="3"/>
        <w:numId w:val="1"/>
      </w:numPr>
      <w:spacing w:before="240" w:after="120"/>
      <w:jc w:val="left"/>
      <w:outlineLvl w:val="3"/>
    </w:pPr>
  </w:style>
  <w:style w:type="paragraph" w:styleId="berschrift5">
    <w:name w:val="heading 5"/>
    <w:basedOn w:val="Standard"/>
    <w:next w:val="Standard"/>
    <w:qFormat/>
    <w:rsid w:val="00E3174E"/>
    <w:pPr>
      <w:keepNext/>
      <w:numPr>
        <w:ilvl w:val="4"/>
        <w:numId w:val="1"/>
      </w:numPr>
      <w:spacing w:before="240" w:after="120"/>
      <w:jc w:val="left"/>
      <w:outlineLvl w:val="4"/>
    </w:pPr>
  </w:style>
  <w:style w:type="paragraph" w:styleId="berschrift6">
    <w:name w:val="heading 6"/>
    <w:basedOn w:val="Standard"/>
    <w:next w:val="Standard"/>
    <w:qFormat/>
    <w:rsid w:val="00E3174E"/>
    <w:pPr>
      <w:keepNext/>
      <w:numPr>
        <w:ilvl w:val="5"/>
        <w:numId w:val="1"/>
      </w:numPr>
      <w:outlineLvl w:val="5"/>
    </w:pPr>
  </w:style>
  <w:style w:type="paragraph" w:styleId="berschrift7">
    <w:name w:val="heading 7"/>
    <w:basedOn w:val="Standard"/>
    <w:next w:val="Standard"/>
    <w:qFormat/>
    <w:rsid w:val="00E3174E"/>
    <w:pPr>
      <w:keepNext/>
      <w:numPr>
        <w:ilvl w:val="6"/>
        <w:numId w:val="1"/>
      </w:numPr>
      <w:outlineLvl w:val="6"/>
    </w:pPr>
  </w:style>
  <w:style w:type="paragraph" w:styleId="berschrift8">
    <w:name w:val="heading 8"/>
    <w:basedOn w:val="Standard"/>
    <w:next w:val="Standard"/>
    <w:qFormat/>
    <w:rsid w:val="00E3174E"/>
    <w:pPr>
      <w:keepNext/>
      <w:numPr>
        <w:ilvl w:val="7"/>
        <w:numId w:val="1"/>
      </w:numPr>
      <w:outlineLvl w:val="7"/>
    </w:pPr>
  </w:style>
  <w:style w:type="paragraph" w:styleId="berschrift9">
    <w:name w:val="heading 9"/>
    <w:basedOn w:val="Standard"/>
    <w:next w:val="Standard"/>
    <w:qFormat/>
    <w:rsid w:val="00E3174E"/>
    <w:pPr>
      <w:keepNext/>
      <w:numPr>
        <w:ilvl w:val="8"/>
        <w:numId w:val="1"/>
      </w:numPr>
      <w:outlineLvl w:val="8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E3174E"/>
    <w:pPr>
      <w:spacing w:line="180" w:lineRule="exact"/>
    </w:pPr>
    <w:rPr>
      <w:sz w:val="18"/>
    </w:rPr>
  </w:style>
  <w:style w:type="paragraph" w:styleId="Fuzeile">
    <w:name w:val="footer"/>
    <w:basedOn w:val="Standard"/>
    <w:rsid w:val="00E3174E"/>
    <w:pPr>
      <w:pBdr>
        <w:top w:val="single" w:sz="4" w:space="1" w:color="auto"/>
      </w:pBdr>
      <w:tabs>
        <w:tab w:val="center" w:pos="5670"/>
        <w:tab w:val="right" w:pos="9923"/>
      </w:tabs>
      <w:spacing w:line="180" w:lineRule="exact"/>
    </w:pPr>
    <w:rPr>
      <w:rFonts w:cs="Arial"/>
      <w:sz w:val="18"/>
      <w:lang w:val="en-GB"/>
    </w:rPr>
  </w:style>
  <w:style w:type="character" w:styleId="Seitenzahl">
    <w:name w:val="page number"/>
    <w:rsid w:val="00E3174E"/>
    <w:rPr>
      <w:rFonts w:ascii="Tele-GroteskNor" w:hAnsi="Tele-GroteskNor"/>
      <w:sz w:val="22"/>
    </w:rPr>
  </w:style>
  <w:style w:type="paragraph" w:styleId="Verzeichnis5">
    <w:name w:val="toc 5"/>
    <w:basedOn w:val="Standard"/>
    <w:next w:val="Standard"/>
    <w:semiHidden/>
    <w:rsid w:val="00E3174E"/>
    <w:pPr>
      <w:ind w:left="960"/>
      <w:jc w:val="left"/>
    </w:pPr>
    <w:rPr>
      <w:rFonts w:ascii="Times New Roman" w:hAnsi="Times New Roman"/>
      <w:sz w:val="20"/>
    </w:rPr>
  </w:style>
  <w:style w:type="paragraph" w:styleId="Titel">
    <w:name w:val="Title"/>
    <w:basedOn w:val="Standard"/>
    <w:qFormat/>
    <w:rsid w:val="00E3174E"/>
    <w:pPr>
      <w:framePr w:w="8222" w:hSpace="142" w:wrap="around" w:vAnchor="page" w:hAnchor="page" w:x="2666" w:y="398"/>
      <w:spacing w:line="420" w:lineRule="exact"/>
    </w:pPr>
    <w:rPr>
      <w:rFonts w:ascii="Tele-Antiqua" w:hAnsi="Tele-Antiqua"/>
      <w:sz w:val="44"/>
    </w:rPr>
  </w:style>
  <w:style w:type="paragraph" w:styleId="Verzeichnis1">
    <w:name w:val="toc 1"/>
    <w:basedOn w:val="Standard"/>
    <w:next w:val="Standard"/>
    <w:uiPriority w:val="39"/>
    <w:rsid w:val="0002512A"/>
    <w:pPr>
      <w:tabs>
        <w:tab w:val="left" w:pos="482"/>
        <w:tab w:val="left" w:pos="9911"/>
      </w:tabs>
      <w:spacing w:before="240"/>
      <w:jc w:val="left"/>
    </w:pPr>
    <w:rPr>
      <w:b/>
      <w:bCs/>
      <w:i/>
      <w:iCs/>
      <w:szCs w:val="24"/>
    </w:rPr>
  </w:style>
  <w:style w:type="paragraph" w:styleId="Verzeichnis2">
    <w:name w:val="toc 2"/>
    <w:basedOn w:val="Standard"/>
    <w:next w:val="Standard"/>
    <w:uiPriority w:val="39"/>
    <w:rsid w:val="0002512A"/>
    <w:pPr>
      <w:tabs>
        <w:tab w:val="left" w:pos="720"/>
        <w:tab w:val="left" w:leader="dot" w:pos="9911"/>
      </w:tabs>
      <w:spacing w:before="60"/>
      <w:jc w:val="left"/>
    </w:pPr>
    <w:rPr>
      <w:bCs/>
      <w:szCs w:val="24"/>
    </w:rPr>
  </w:style>
  <w:style w:type="paragraph" w:styleId="Verzeichnis3">
    <w:name w:val="toc 3"/>
    <w:basedOn w:val="Standard"/>
    <w:next w:val="Standard"/>
    <w:uiPriority w:val="39"/>
    <w:rsid w:val="0002512A"/>
    <w:pPr>
      <w:tabs>
        <w:tab w:val="left" w:pos="720"/>
        <w:tab w:val="left" w:leader="dot" w:pos="9911"/>
      </w:tabs>
      <w:spacing w:before="30"/>
      <w:jc w:val="left"/>
    </w:pPr>
    <w:rPr>
      <w:sz w:val="22"/>
      <w:szCs w:val="22"/>
    </w:rPr>
  </w:style>
  <w:style w:type="paragraph" w:styleId="Verzeichnis4">
    <w:name w:val="toc 4"/>
    <w:basedOn w:val="Standard"/>
    <w:next w:val="Standard"/>
    <w:semiHidden/>
    <w:rsid w:val="00E3174E"/>
    <w:pPr>
      <w:ind w:left="720"/>
      <w:jc w:val="left"/>
    </w:pPr>
    <w:rPr>
      <w:rFonts w:ascii="Times New Roman" w:hAnsi="Times New Roman"/>
      <w:sz w:val="20"/>
    </w:rPr>
  </w:style>
  <w:style w:type="paragraph" w:styleId="Index1">
    <w:name w:val="index 1"/>
    <w:basedOn w:val="Standard"/>
    <w:next w:val="Standard"/>
    <w:semiHidden/>
    <w:rsid w:val="00E3174E"/>
    <w:pPr>
      <w:tabs>
        <w:tab w:val="right" w:leader="dot" w:pos="8221"/>
      </w:tabs>
    </w:pPr>
  </w:style>
  <w:style w:type="paragraph" w:styleId="Indexberschrift">
    <w:name w:val="index heading"/>
    <w:basedOn w:val="Standard"/>
    <w:next w:val="Index1"/>
    <w:semiHidden/>
    <w:rsid w:val="00E3174E"/>
    <w:pPr>
      <w:pageBreakBefore/>
      <w:framePr w:w="8222" w:h="1871" w:hRule="exact" w:wrap="around" w:vAnchor="page" w:hAnchor="text" w:y="1566" w:anchorLock="1"/>
      <w:spacing w:line="420" w:lineRule="exact"/>
    </w:pPr>
    <w:rPr>
      <w:rFonts w:ascii="Tele-Antiqua" w:hAnsi="Tele-Antiqua"/>
      <w:sz w:val="44"/>
    </w:rPr>
  </w:style>
  <w:style w:type="paragraph" w:styleId="Verzeichnis6">
    <w:name w:val="toc 6"/>
    <w:basedOn w:val="Standard"/>
    <w:next w:val="Standard"/>
    <w:semiHidden/>
    <w:rsid w:val="00E3174E"/>
    <w:pPr>
      <w:ind w:left="1200"/>
      <w:jc w:val="left"/>
    </w:pPr>
    <w:rPr>
      <w:rFonts w:ascii="Times New Roman" w:hAnsi="Times New Roman"/>
      <w:sz w:val="20"/>
    </w:rPr>
  </w:style>
  <w:style w:type="paragraph" w:styleId="Verzeichnis7">
    <w:name w:val="toc 7"/>
    <w:basedOn w:val="Standard"/>
    <w:next w:val="Standard"/>
    <w:semiHidden/>
    <w:rsid w:val="00E3174E"/>
    <w:pPr>
      <w:ind w:left="1440"/>
      <w:jc w:val="left"/>
    </w:pPr>
    <w:rPr>
      <w:rFonts w:ascii="Times New Roman" w:hAnsi="Times New Roman"/>
      <w:sz w:val="20"/>
    </w:rPr>
  </w:style>
  <w:style w:type="paragraph" w:styleId="Verzeichnis8">
    <w:name w:val="toc 8"/>
    <w:basedOn w:val="Standard"/>
    <w:next w:val="Standard"/>
    <w:semiHidden/>
    <w:rsid w:val="00E3174E"/>
    <w:pPr>
      <w:ind w:left="1680"/>
      <w:jc w:val="left"/>
    </w:pPr>
    <w:rPr>
      <w:rFonts w:ascii="Times New Roman" w:hAnsi="Times New Roman"/>
      <w:sz w:val="20"/>
    </w:rPr>
  </w:style>
  <w:style w:type="paragraph" w:styleId="Verzeichnis9">
    <w:name w:val="toc 9"/>
    <w:basedOn w:val="Standard"/>
    <w:next w:val="Standard"/>
    <w:semiHidden/>
    <w:rsid w:val="00E3174E"/>
    <w:pPr>
      <w:ind w:left="1920"/>
      <w:jc w:val="left"/>
    </w:pPr>
    <w:rPr>
      <w:rFonts w:ascii="Times New Roman" w:hAnsi="Times New Roman"/>
      <w:sz w:val="20"/>
    </w:rPr>
  </w:style>
  <w:style w:type="paragraph" w:styleId="Aufzhlungszeichen">
    <w:name w:val="List Bullet"/>
    <w:basedOn w:val="Standard"/>
    <w:rsid w:val="00E3174E"/>
    <w:pPr>
      <w:keepNext/>
      <w:keepLines/>
      <w:numPr>
        <w:numId w:val="7"/>
      </w:numPr>
      <w:spacing w:before="60" w:after="60"/>
    </w:pPr>
  </w:style>
  <w:style w:type="paragraph" w:styleId="Funotentext">
    <w:name w:val="footnote text"/>
    <w:basedOn w:val="Standard"/>
    <w:semiHidden/>
    <w:rsid w:val="00E3174E"/>
    <w:pPr>
      <w:spacing w:line="180" w:lineRule="exact"/>
    </w:pPr>
    <w:rPr>
      <w:sz w:val="18"/>
    </w:rPr>
  </w:style>
  <w:style w:type="paragraph" w:customStyle="1" w:styleId="Geheimhaltungsstufe">
    <w:name w:val="Geheimhaltungsstufe"/>
    <w:basedOn w:val="Standard"/>
    <w:rsid w:val="00E3174E"/>
    <w:pPr>
      <w:framePr w:w="8222" w:h="567" w:hSpace="142" w:wrap="notBeside" w:vAnchor="page" w:hAnchor="page" w:x="2666" w:y="11851" w:anchorLock="1"/>
      <w:spacing w:line="420" w:lineRule="exact"/>
    </w:pPr>
    <w:rPr>
      <w:rFonts w:ascii="Tele-Antiqua" w:hAnsi="Tele-Antiqua"/>
      <w:sz w:val="44"/>
    </w:rPr>
  </w:style>
  <w:style w:type="paragraph" w:customStyle="1" w:styleId="Grafik1">
    <w:name w:val="Grafik1"/>
    <w:basedOn w:val="Standard"/>
    <w:rsid w:val="00E3174E"/>
    <w:pPr>
      <w:framePr w:w="3969" w:h="3969" w:hRule="exact" w:hSpace="284" w:wrap="around" w:vAnchor="text" w:hAnchor="text" w:y="285"/>
    </w:pPr>
  </w:style>
  <w:style w:type="paragraph" w:customStyle="1" w:styleId="Grafik2">
    <w:name w:val="Grafik2"/>
    <w:basedOn w:val="Grafik1"/>
    <w:rsid w:val="00E3174E"/>
    <w:pPr>
      <w:framePr w:wrap="around" w:xAlign="right"/>
    </w:pPr>
  </w:style>
  <w:style w:type="paragraph" w:customStyle="1" w:styleId="Kommunikationsname">
    <w:name w:val="Kommunikationsname"/>
    <w:basedOn w:val="Standard"/>
    <w:rsid w:val="00E3174E"/>
    <w:pPr>
      <w:framePr w:w="2268" w:h="709" w:hSpace="142" w:wrap="around" w:vAnchor="page" w:hAnchor="page" w:x="3573" w:y="15537"/>
      <w:tabs>
        <w:tab w:val="left" w:pos="0"/>
      </w:tabs>
      <w:spacing w:line="-420" w:lineRule="auto"/>
    </w:pPr>
    <w:rPr>
      <w:rFonts w:ascii="Tele-Antiqua" w:hAnsi="Tele-Antiqua"/>
      <w:sz w:val="44"/>
    </w:rPr>
  </w:style>
  <w:style w:type="paragraph" w:customStyle="1" w:styleId="Konzernzeichen">
    <w:name w:val="Konzernzeichen"/>
    <w:basedOn w:val="Standard"/>
    <w:rsid w:val="00E3174E"/>
    <w:pPr>
      <w:framePr w:w="3119" w:h="907" w:hSpace="142" w:wrap="around" w:vAnchor="page" w:hAnchor="page" w:x="341" w:y="15537"/>
      <w:spacing w:line="960" w:lineRule="exact"/>
    </w:pPr>
    <w:rPr>
      <w:rFonts w:ascii="TeleLogo" w:hAnsi="TeleLogo"/>
      <w:sz w:val="104"/>
    </w:rPr>
  </w:style>
  <w:style w:type="paragraph" w:customStyle="1" w:styleId="Kopfzeile1">
    <w:name w:val="Kopfzeile1"/>
    <w:basedOn w:val="Kopfzeile"/>
    <w:next w:val="Kopfzeile"/>
    <w:rsid w:val="00E3174E"/>
    <w:pPr>
      <w:framePr w:w="2835" w:hSpace="142" w:wrap="around" w:vAnchor="text" w:hAnchor="text" w:y="1"/>
    </w:pPr>
    <w:rPr>
      <w:rFonts w:ascii="Tele-GroteskUlt" w:hAnsi="Tele-GroteskUlt"/>
    </w:rPr>
  </w:style>
  <w:style w:type="paragraph" w:customStyle="1" w:styleId="KopfzeileZusatz">
    <w:name w:val="KopfzeileZusatz"/>
    <w:basedOn w:val="Standard"/>
    <w:rsid w:val="00E3174E"/>
  </w:style>
  <w:style w:type="paragraph" w:customStyle="1" w:styleId="KopfzeileZusatz1">
    <w:name w:val="KopfzeileZusatz1"/>
    <w:basedOn w:val="Standard"/>
    <w:next w:val="KopfzeileZusatz"/>
    <w:rsid w:val="00E3174E"/>
    <w:pPr>
      <w:framePr w:w="1843" w:hSpace="142" w:wrap="around" w:vAnchor="text" w:hAnchor="text" w:xAlign="right" w:y="1"/>
    </w:pPr>
    <w:rPr>
      <w:rFonts w:ascii="Tele-GroteskUlt" w:hAnsi="Tele-GroteskUlt"/>
    </w:rPr>
  </w:style>
  <w:style w:type="paragraph" w:customStyle="1" w:styleId="Tabelle">
    <w:name w:val="Tabelle"/>
    <w:basedOn w:val="Standard"/>
    <w:rsid w:val="00E3174E"/>
    <w:pPr>
      <w:keepNext/>
      <w:keepLines/>
      <w:spacing w:before="60" w:after="60"/>
      <w:jc w:val="left"/>
    </w:pPr>
    <w:rPr>
      <w:sz w:val="20"/>
    </w:rPr>
  </w:style>
  <w:style w:type="paragraph" w:customStyle="1" w:styleId="Titelgrafik">
    <w:name w:val="Titelgrafik"/>
    <w:basedOn w:val="Standard"/>
    <w:next w:val="Standard"/>
    <w:rsid w:val="00E3174E"/>
    <w:pPr>
      <w:framePr w:w="9639" w:h="4253" w:hRule="exact" w:hSpace="142" w:wrap="around" w:vAnchor="page" w:hAnchor="page" w:x="1248" w:y="3857" w:anchorLock="1"/>
      <w:shd w:val="pct20" w:color="auto" w:fill="auto"/>
    </w:pPr>
    <w:rPr>
      <w:sz w:val="18"/>
    </w:rPr>
  </w:style>
  <w:style w:type="paragraph" w:customStyle="1" w:styleId="TitelGrafikZusatz">
    <w:name w:val="TitelGrafikZusatz"/>
    <w:basedOn w:val="Standard"/>
    <w:rsid w:val="00E3174E"/>
    <w:pPr>
      <w:framePr w:w="3969" w:h="851" w:hSpace="142" w:wrap="notBeside" w:vAnchor="page" w:hAnchor="page" w:x="2666" w:y="8449" w:anchorLock="1"/>
    </w:pPr>
    <w:rPr>
      <w:rFonts w:ascii="Tele-GroteskUlt" w:hAnsi="Tele-GroteskUlt"/>
    </w:rPr>
  </w:style>
  <w:style w:type="character" w:styleId="Funotenzeichen">
    <w:name w:val="footnote reference"/>
    <w:semiHidden/>
    <w:rsid w:val="00E3174E"/>
    <w:rPr>
      <w:rFonts w:ascii="Tele-GroteskNor" w:hAnsi="Tele-GroteskNor"/>
      <w:sz w:val="22"/>
      <w:vertAlign w:val="superscript"/>
    </w:rPr>
  </w:style>
  <w:style w:type="paragraph" w:customStyle="1" w:styleId="Hinweis">
    <w:name w:val="Hinweis"/>
    <w:basedOn w:val="Standard"/>
    <w:rsid w:val="00E3174E"/>
    <w:pPr>
      <w:widowControl w:val="0"/>
    </w:pPr>
    <w:rPr>
      <w:i/>
      <w:color w:val="0000FF"/>
    </w:rPr>
  </w:style>
  <w:style w:type="paragraph" w:styleId="Textkrper">
    <w:name w:val="Body Text"/>
    <w:basedOn w:val="Standard"/>
    <w:rsid w:val="00E3174E"/>
  </w:style>
  <w:style w:type="paragraph" w:styleId="Beschriftung">
    <w:name w:val="caption"/>
    <w:basedOn w:val="Standard"/>
    <w:next w:val="Standard"/>
    <w:qFormat/>
    <w:rsid w:val="00E3174E"/>
    <w:pPr>
      <w:spacing w:before="120" w:after="120"/>
    </w:pPr>
    <w:rPr>
      <w:b/>
    </w:rPr>
  </w:style>
  <w:style w:type="character" w:styleId="Hyperlink">
    <w:name w:val="Hyperlink"/>
    <w:uiPriority w:val="99"/>
    <w:rsid w:val="00E3174E"/>
    <w:rPr>
      <w:color w:val="0000FF"/>
      <w:u w:val="single"/>
    </w:rPr>
  </w:style>
  <w:style w:type="paragraph" w:customStyle="1" w:styleId="AbsatzReHA1">
    <w:name w:val="AbsatzReHA1"/>
    <w:basedOn w:val="Standard"/>
    <w:rsid w:val="00E3174E"/>
    <w:pPr>
      <w:numPr>
        <w:numId w:val="3"/>
      </w:numPr>
      <w:tabs>
        <w:tab w:val="clear" w:pos="360"/>
        <w:tab w:val="num" w:pos="284"/>
      </w:tabs>
      <w:spacing w:before="40" w:after="40"/>
      <w:ind w:left="284" w:hanging="284"/>
    </w:pPr>
    <w:rPr>
      <w:rFonts w:ascii="Times New Roman" w:hAnsi="Times New Roman"/>
    </w:rPr>
  </w:style>
  <w:style w:type="paragraph" w:customStyle="1" w:styleId="AA">
    <w:name w:val="AA"/>
    <w:basedOn w:val="Textkrper"/>
    <w:rsid w:val="00E3174E"/>
    <w:pPr>
      <w:numPr>
        <w:numId w:val="4"/>
      </w:numPr>
      <w:jc w:val="left"/>
    </w:pPr>
    <w:rPr>
      <w:sz w:val="20"/>
    </w:rPr>
  </w:style>
  <w:style w:type="paragraph" w:styleId="Listennummer">
    <w:name w:val="List Number"/>
    <w:basedOn w:val="Standard"/>
    <w:rsid w:val="00E3174E"/>
    <w:pPr>
      <w:numPr>
        <w:numId w:val="2"/>
      </w:numPr>
      <w:jc w:val="left"/>
    </w:pPr>
    <w:rPr>
      <w:rFonts w:ascii="Tele-Antiqua" w:hAnsi="Tele-Antiqua"/>
    </w:rPr>
  </w:style>
  <w:style w:type="paragraph" w:customStyle="1" w:styleId="Abbildung">
    <w:name w:val="Abbildung"/>
    <w:basedOn w:val="Standard"/>
    <w:rsid w:val="00E3174E"/>
    <w:pPr>
      <w:spacing w:before="120"/>
      <w:jc w:val="center"/>
    </w:pPr>
    <w:rPr>
      <w:rFonts w:ascii="Times New Roman" w:hAnsi="Times New Roman"/>
      <w:i/>
      <w:sz w:val="18"/>
    </w:rPr>
  </w:style>
  <w:style w:type="paragraph" w:customStyle="1" w:styleId="Textkrper21">
    <w:name w:val="Textkörper 21"/>
    <w:basedOn w:val="Standard"/>
    <w:rsid w:val="00E3174E"/>
    <w:pPr>
      <w:ind w:left="284" w:hanging="284"/>
      <w:jc w:val="left"/>
    </w:pPr>
    <w:rPr>
      <w:rFonts w:ascii="MetaPlusBook-Roman" w:hAnsi="MetaPlusBook-Roman"/>
      <w:sz w:val="22"/>
    </w:rPr>
  </w:style>
  <w:style w:type="character" w:styleId="Fett">
    <w:name w:val="Strong"/>
    <w:qFormat/>
    <w:rsid w:val="00E3174E"/>
    <w:rPr>
      <w:b/>
      <w:bCs/>
    </w:rPr>
  </w:style>
  <w:style w:type="paragraph" w:customStyle="1" w:styleId="Name">
    <w:name w:val="Name"/>
    <w:basedOn w:val="Standard"/>
    <w:rsid w:val="00E3174E"/>
    <w:pPr>
      <w:spacing w:before="960"/>
    </w:pPr>
  </w:style>
  <w:style w:type="paragraph" w:customStyle="1" w:styleId="StandardAufzhlung">
    <w:name w:val="Standard Aufzählung"/>
    <w:basedOn w:val="Standard"/>
    <w:rsid w:val="00E3174E"/>
    <w:pPr>
      <w:tabs>
        <w:tab w:val="num" w:pos="360"/>
      </w:tabs>
      <w:spacing w:after="60"/>
      <w:ind w:left="360" w:hanging="360"/>
      <w:jc w:val="left"/>
    </w:pPr>
    <w:rPr>
      <w:sz w:val="22"/>
    </w:rPr>
  </w:style>
  <w:style w:type="paragraph" w:customStyle="1" w:styleId="Dokumentstruktur1">
    <w:name w:val="Dokumentstruktur1"/>
    <w:basedOn w:val="Standard"/>
    <w:rsid w:val="00E3174E"/>
    <w:pPr>
      <w:shd w:val="clear" w:color="auto" w:fill="000080"/>
      <w:jc w:val="left"/>
    </w:pPr>
    <w:rPr>
      <w:rFonts w:ascii="Tahoma" w:hAnsi="Tahoma"/>
      <w:sz w:val="22"/>
    </w:rPr>
  </w:style>
  <w:style w:type="paragraph" w:styleId="Index2">
    <w:name w:val="index 2"/>
    <w:basedOn w:val="Standard"/>
    <w:next w:val="Standard"/>
    <w:autoRedefine/>
    <w:semiHidden/>
    <w:rsid w:val="00E3174E"/>
    <w:pPr>
      <w:ind w:left="440" w:hanging="220"/>
      <w:jc w:val="left"/>
    </w:pPr>
    <w:rPr>
      <w:rFonts w:ascii="MetaPlusBook-Roman" w:hAnsi="MetaPlusBook-Roman"/>
      <w:sz w:val="22"/>
    </w:rPr>
  </w:style>
  <w:style w:type="paragraph" w:styleId="Index3">
    <w:name w:val="index 3"/>
    <w:basedOn w:val="Standard"/>
    <w:next w:val="Standard"/>
    <w:autoRedefine/>
    <w:semiHidden/>
    <w:rsid w:val="00E3174E"/>
    <w:pPr>
      <w:ind w:left="660" w:hanging="220"/>
      <w:jc w:val="left"/>
    </w:pPr>
    <w:rPr>
      <w:rFonts w:ascii="MetaPlusBook-Roman" w:hAnsi="MetaPlusBook-Roman"/>
      <w:sz w:val="22"/>
    </w:rPr>
  </w:style>
  <w:style w:type="paragraph" w:styleId="Index4">
    <w:name w:val="index 4"/>
    <w:basedOn w:val="Standard"/>
    <w:next w:val="Standard"/>
    <w:autoRedefine/>
    <w:semiHidden/>
    <w:rsid w:val="00E3174E"/>
    <w:pPr>
      <w:ind w:left="880" w:hanging="220"/>
      <w:jc w:val="left"/>
    </w:pPr>
    <w:rPr>
      <w:rFonts w:ascii="MetaPlusBook-Roman" w:hAnsi="MetaPlusBook-Roman"/>
      <w:sz w:val="22"/>
    </w:rPr>
  </w:style>
  <w:style w:type="paragraph" w:styleId="Index5">
    <w:name w:val="index 5"/>
    <w:basedOn w:val="Standard"/>
    <w:next w:val="Standard"/>
    <w:autoRedefine/>
    <w:semiHidden/>
    <w:rsid w:val="00E3174E"/>
    <w:pPr>
      <w:ind w:left="1100" w:hanging="220"/>
      <w:jc w:val="left"/>
    </w:pPr>
    <w:rPr>
      <w:rFonts w:ascii="MetaPlusBook-Roman" w:hAnsi="MetaPlusBook-Roman"/>
      <w:sz w:val="22"/>
    </w:rPr>
  </w:style>
  <w:style w:type="paragraph" w:styleId="Index6">
    <w:name w:val="index 6"/>
    <w:basedOn w:val="Standard"/>
    <w:next w:val="Standard"/>
    <w:autoRedefine/>
    <w:semiHidden/>
    <w:rsid w:val="00E3174E"/>
    <w:pPr>
      <w:ind w:left="1320" w:hanging="220"/>
      <w:jc w:val="left"/>
    </w:pPr>
    <w:rPr>
      <w:rFonts w:ascii="MetaPlusBook-Roman" w:hAnsi="MetaPlusBook-Roman"/>
      <w:sz w:val="22"/>
    </w:rPr>
  </w:style>
  <w:style w:type="paragraph" w:styleId="Index7">
    <w:name w:val="index 7"/>
    <w:basedOn w:val="Standard"/>
    <w:next w:val="Standard"/>
    <w:autoRedefine/>
    <w:semiHidden/>
    <w:rsid w:val="00E3174E"/>
    <w:pPr>
      <w:ind w:left="1540" w:hanging="220"/>
      <w:jc w:val="left"/>
    </w:pPr>
    <w:rPr>
      <w:rFonts w:ascii="MetaPlusBook-Roman" w:hAnsi="MetaPlusBook-Roman"/>
      <w:sz w:val="22"/>
    </w:rPr>
  </w:style>
  <w:style w:type="paragraph" w:styleId="Index8">
    <w:name w:val="index 8"/>
    <w:basedOn w:val="Standard"/>
    <w:next w:val="Standard"/>
    <w:autoRedefine/>
    <w:semiHidden/>
    <w:rsid w:val="00E3174E"/>
    <w:pPr>
      <w:ind w:left="1760" w:hanging="220"/>
      <w:jc w:val="left"/>
    </w:pPr>
    <w:rPr>
      <w:rFonts w:ascii="MetaPlusBook-Roman" w:hAnsi="MetaPlusBook-Roman"/>
      <w:sz w:val="22"/>
    </w:rPr>
  </w:style>
  <w:style w:type="paragraph" w:styleId="Index9">
    <w:name w:val="index 9"/>
    <w:basedOn w:val="Standard"/>
    <w:next w:val="Standard"/>
    <w:autoRedefine/>
    <w:semiHidden/>
    <w:rsid w:val="00E3174E"/>
    <w:pPr>
      <w:ind w:left="1980" w:hanging="220"/>
      <w:jc w:val="left"/>
    </w:pPr>
    <w:rPr>
      <w:rFonts w:ascii="MetaPlusBook-Roman" w:hAnsi="MetaPlusBook-Roman"/>
      <w:sz w:val="22"/>
    </w:rPr>
  </w:style>
  <w:style w:type="character" w:customStyle="1" w:styleId="VorKopf">
    <w:name w:val="VorKopf"/>
    <w:rsid w:val="00E3174E"/>
    <w:rPr>
      <w:color w:val="auto"/>
      <w:spacing w:val="0"/>
      <w:position w:val="0"/>
    </w:rPr>
  </w:style>
  <w:style w:type="paragraph" w:customStyle="1" w:styleId="TabRef">
    <w:name w:val="TabRef"/>
    <w:basedOn w:val="Standard"/>
    <w:rsid w:val="00E3174E"/>
    <w:pPr>
      <w:framePr w:wrap="notBeside" w:hAnchor="margin" w:x="-1360" w:y="1986" w:anchorLock="1"/>
      <w:spacing w:line="240" w:lineRule="exact"/>
      <w:jc w:val="right"/>
    </w:pPr>
    <w:rPr>
      <w:rFonts w:ascii="Tele-GroteskHal" w:hAnsi="Tele-GroteskHal"/>
      <w:sz w:val="18"/>
    </w:rPr>
  </w:style>
  <w:style w:type="character" w:customStyle="1" w:styleId="VorVoll">
    <w:name w:val="VorVoll"/>
    <w:rsid w:val="00E3174E"/>
    <w:rPr>
      <w:color w:val="auto"/>
      <w:spacing w:val="0"/>
      <w:position w:val="0"/>
    </w:rPr>
  </w:style>
  <w:style w:type="paragraph" w:customStyle="1" w:styleId="Unterzeichner">
    <w:name w:val="Unterzeichner"/>
    <w:basedOn w:val="Textkrper"/>
    <w:next w:val="Standard"/>
    <w:rsid w:val="00E3174E"/>
    <w:pPr>
      <w:spacing w:before="480" w:after="480" w:line="240" w:lineRule="atLeast"/>
      <w:jc w:val="left"/>
    </w:pPr>
    <w:rPr>
      <w:rFonts w:ascii="Courier New" w:hAnsi="Courier New"/>
    </w:rPr>
  </w:style>
  <w:style w:type="paragraph" w:styleId="Textkrper2">
    <w:name w:val="Body Text 2"/>
    <w:basedOn w:val="Standard"/>
    <w:rsid w:val="00E3174E"/>
    <w:rPr>
      <w:color w:val="0000FF"/>
      <w:sz w:val="16"/>
    </w:rPr>
  </w:style>
  <w:style w:type="paragraph" w:styleId="Textkrper3">
    <w:name w:val="Body Text 3"/>
    <w:basedOn w:val="Standard"/>
    <w:rsid w:val="00E3174E"/>
    <w:rPr>
      <w:sz w:val="16"/>
    </w:rPr>
  </w:style>
  <w:style w:type="character" w:styleId="BesuchterLink">
    <w:name w:val="FollowedHyperlink"/>
    <w:rsid w:val="00E3174E"/>
    <w:rPr>
      <w:color w:val="800080"/>
      <w:u w:val="single"/>
    </w:rPr>
  </w:style>
  <w:style w:type="paragraph" w:styleId="NurText">
    <w:name w:val="Plain Text"/>
    <w:basedOn w:val="Standard"/>
    <w:rsid w:val="00E3174E"/>
    <w:pPr>
      <w:jc w:val="left"/>
    </w:pPr>
    <w:rPr>
      <w:rFonts w:ascii="Courier New" w:hAnsi="Courier New" w:cs="Courier New"/>
      <w:sz w:val="20"/>
      <w:lang w:val="de-AT"/>
    </w:rPr>
  </w:style>
  <w:style w:type="table" w:styleId="Tabellenraster">
    <w:name w:val="Table Grid"/>
    <w:basedOn w:val="NormaleTabelle"/>
    <w:rsid w:val="006B4015"/>
    <w:pPr>
      <w:jc w:val="both"/>
    </w:pPr>
    <w:rPr>
      <w:rFonts w:ascii="Verdana" w:hAnsi="Verdana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Autospacing="0" w:afterLines="0" w:afterAutospacing="0"/>
        <w:contextualSpacing w:val="0"/>
      </w:pPr>
      <w:rPr>
        <w:rFonts w:ascii="DengXian" w:hAnsi="DengXian"/>
        <w:b/>
        <w:color w:val="FFFFFF"/>
        <w:sz w:val="20"/>
      </w:rPr>
      <w:tblPr/>
      <w:tcPr>
        <w:shd w:val="clear" w:color="auto" w:fill="FF6600"/>
      </w:tcPr>
    </w:tblStylePr>
  </w:style>
  <w:style w:type="paragraph" w:customStyle="1" w:styleId="Formatvorlageberschrift2TWBlau">
    <w:name w:val="Formatvorlage Überschrift 2 + TW Blau"/>
    <w:basedOn w:val="berschrift2"/>
    <w:link w:val="Formatvorlageberschrift2TWBlauZchnZchn"/>
    <w:rsid w:val="006B4015"/>
    <w:pPr>
      <w:keepNext w:val="0"/>
      <w:numPr>
        <w:ilvl w:val="0"/>
        <w:numId w:val="0"/>
      </w:numPr>
      <w:tabs>
        <w:tab w:val="left" w:pos="2127"/>
      </w:tabs>
      <w:spacing w:before="360"/>
      <w:jc w:val="both"/>
    </w:pPr>
    <w:rPr>
      <w:rFonts w:ascii="Verdana" w:hAnsi="Verdana" w:cs="Times New Roman"/>
      <w:noProof w:val="0"/>
      <w:color w:val="0879DE"/>
      <w:sz w:val="20"/>
      <w:lang w:val="de-DE" w:eastAsia="de-AT"/>
    </w:rPr>
  </w:style>
  <w:style w:type="character" w:customStyle="1" w:styleId="Formatvorlageberschrift2TWBlauZchnZchn">
    <w:name w:val="Formatvorlage Überschrift 2 + TW Blau Zchn Zchn"/>
    <w:link w:val="Formatvorlageberschrift2TWBlau"/>
    <w:rsid w:val="006B4015"/>
    <w:rPr>
      <w:rFonts w:ascii="Verdana" w:hAnsi="Verdana"/>
      <w:b/>
      <w:bCs/>
      <w:color w:val="0879DE"/>
      <w:lang w:val="de-DE" w:eastAsia="de-AT" w:bidi="ar-SA"/>
    </w:rPr>
  </w:style>
  <w:style w:type="paragraph" w:customStyle="1" w:styleId="comment">
    <w:name w:val="comment"/>
    <w:basedOn w:val="Standard"/>
    <w:rsid w:val="00236406"/>
    <w:rPr>
      <w:rFonts w:ascii="Verdana" w:hAnsi="Verdana"/>
      <w:color w:val="5F5F5F"/>
      <w:sz w:val="20"/>
      <w:lang w:val="de-AT" w:eastAsia="de-AT"/>
    </w:rPr>
  </w:style>
  <w:style w:type="paragraph" w:customStyle="1" w:styleId="FormatvorlageArialBlackUntenEinfacheeinfarbigeLinieAutomatisch">
    <w:name w:val="Formatvorlage Arial Black Unten: (Einfache einfarbige Linie Automatisch ..."/>
    <w:basedOn w:val="Standard"/>
    <w:rsid w:val="00987398"/>
    <w:pPr>
      <w:pBdr>
        <w:bottom w:val="single" w:sz="4" w:space="1" w:color="auto"/>
      </w:pBdr>
      <w:spacing w:before="120"/>
      <w:jc w:val="left"/>
    </w:pPr>
    <w:rPr>
      <w:rFonts w:ascii="Arial Black" w:hAnsi="Arial Black"/>
      <w:lang w:val="de-AT" w:eastAsia="de-AT"/>
    </w:rPr>
  </w:style>
  <w:style w:type="paragraph" w:styleId="Abbildungsverzeichnis">
    <w:name w:val="table of figures"/>
    <w:basedOn w:val="Standard"/>
    <w:next w:val="Standard"/>
    <w:uiPriority w:val="99"/>
    <w:rsid w:val="00E427DF"/>
  </w:style>
  <w:style w:type="paragraph" w:styleId="Sprechblasentext">
    <w:name w:val="Balloon Text"/>
    <w:basedOn w:val="Standard"/>
    <w:link w:val="SprechblasentextZchn"/>
    <w:rsid w:val="00F6424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F64244"/>
    <w:rPr>
      <w:rFonts w:ascii="Tahoma" w:hAnsi="Tahoma" w:cs="Tahoma"/>
      <w:sz w:val="16"/>
      <w:szCs w:val="16"/>
      <w:lang w:val="de-DE" w:eastAsia="de-DE"/>
    </w:rPr>
  </w:style>
  <w:style w:type="paragraph" w:customStyle="1" w:styleId="Default">
    <w:name w:val="Default"/>
    <w:rsid w:val="00CE0B0C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de-AT"/>
    </w:rPr>
  </w:style>
  <w:style w:type="character" w:customStyle="1" w:styleId="hps">
    <w:name w:val="hps"/>
    <w:basedOn w:val="Absatz-Standardschriftart"/>
    <w:rsid w:val="00310148"/>
  </w:style>
  <w:style w:type="paragraph" w:customStyle="1" w:styleId="Textkrper31">
    <w:name w:val="Textkörper 31"/>
    <w:basedOn w:val="Standard"/>
    <w:rsid w:val="00894269"/>
    <w:pPr>
      <w:overflowPunct w:val="0"/>
      <w:autoSpaceDE w:val="0"/>
      <w:autoSpaceDN w:val="0"/>
      <w:adjustRightInd w:val="0"/>
      <w:jc w:val="left"/>
      <w:textAlignment w:val="baseline"/>
    </w:pPr>
    <w:rPr>
      <w:b/>
      <w:sz w:val="18"/>
    </w:rPr>
  </w:style>
  <w:style w:type="character" w:customStyle="1" w:styleId="longtext">
    <w:name w:val="long_text"/>
    <w:basedOn w:val="Absatz-Standardschriftart"/>
    <w:rsid w:val="00103CA9"/>
  </w:style>
  <w:style w:type="paragraph" w:styleId="Listenabsatz">
    <w:name w:val="List Paragraph"/>
    <w:basedOn w:val="Standard"/>
    <w:uiPriority w:val="34"/>
    <w:qFormat/>
    <w:rsid w:val="00867A7B"/>
    <w:pPr>
      <w:ind w:left="720"/>
      <w:contextualSpacing/>
    </w:pPr>
  </w:style>
  <w:style w:type="character" w:customStyle="1" w:styleId="atn">
    <w:name w:val="atn"/>
    <w:basedOn w:val="Absatz-Standardschriftart"/>
    <w:rsid w:val="00E959FB"/>
  </w:style>
  <w:style w:type="paragraph" w:styleId="Dokumentstruktur">
    <w:name w:val="Document Map"/>
    <w:basedOn w:val="Standard"/>
    <w:link w:val="DokumentstrukturZchn"/>
    <w:rsid w:val="00C83BE6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link w:val="Dokumentstruktur"/>
    <w:rsid w:val="00C83BE6"/>
    <w:rPr>
      <w:rFonts w:ascii="Tahoma" w:hAnsi="Tahoma" w:cs="Tahoma"/>
      <w:sz w:val="16"/>
      <w:szCs w:val="16"/>
      <w:lang w:val="de-DE"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A05A6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/>
      <w:b/>
      <w:bCs/>
      <w:noProof w:val="0"/>
      <w:color w:val="365F91"/>
      <w:sz w:val="28"/>
      <w:szCs w:val="28"/>
      <w:lang w:val="de-DE" w:eastAsia="en-US"/>
    </w:rPr>
  </w:style>
  <w:style w:type="character" w:styleId="Kommentarzeichen">
    <w:name w:val="annotation reference"/>
    <w:semiHidden/>
    <w:unhideWhenUsed/>
    <w:rsid w:val="00041FE2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041FE2"/>
    <w:rPr>
      <w:sz w:val="20"/>
    </w:rPr>
  </w:style>
  <w:style w:type="character" w:customStyle="1" w:styleId="KommentartextZchn">
    <w:name w:val="Kommentartext Zchn"/>
    <w:link w:val="Kommentartext"/>
    <w:semiHidden/>
    <w:rsid w:val="00041FE2"/>
    <w:rPr>
      <w:rFonts w:ascii="Arial" w:hAnsi="Arial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041FE2"/>
    <w:rPr>
      <w:b/>
      <w:bCs/>
    </w:rPr>
  </w:style>
  <w:style w:type="character" w:customStyle="1" w:styleId="KommentarthemaZchn">
    <w:name w:val="Kommentarthema Zchn"/>
    <w:link w:val="Kommentarthema"/>
    <w:semiHidden/>
    <w:rsid w:val="00041FE2"/>
    <w:rPr>
      <w:rFonts w:ascii="Arial" w:hAnsi="Arial"/>
      <w:b/>
      <w:bCs/>
      <w:lang w:val="de-DE" w:eastAsia="de-DE"/>
    </w:rPr>
  </w:style>
  <w:style w:type="character" w:styleId="NichtaufgelsteErwhnung">
    <w:name w:val="Unresolved Mention"/>
    <w:uiPriority w:val="99"/>
    <w:semiHidden/>
    <w:unhideWhenUsed/>
    <w:rsid w:val="00E16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8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floholzer/Citibike_Project" TargetMode="Externa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Alex\Anwendungsdaten\Microsoft\Vorlagen\Standard%20PHB%20nlc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0526B5-1F79-43C6-9969-EFB4554E2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C:\Dokumente und Einstellungen\Alex\Anwendungsdaten\Microsoft\Vorlagen\Standard PHB nlc.dot</Template>
  <TotalTime>0</TotalTime>
  <Pages>10</Pages>
  <Words>824</Words>
  <Characters>5283</Characters>
  <Application>Microsoft Office Word</Application>
  <DocSecurity>0</DocSecurity>
  <Lines>293</Lines>
  <Paragraphs>132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DWBI Case Study: Business Case, Requirements and Data Model</vt:lpstr>
      <vt:lpstr>DWBI Case Study: Business Case, Requirements and Data Model</vt:lpstr>
    </vt:vector>
  </TitlesOfParts>
  <Manager/>
  <Company>TU Wien - Studentenversion</Company>
  <LinksUpToDate>false</LinksUpToDate>
  <CharactersWithSpaces>5975</CharactersWithSpaces>
  <SharedDoc>false</SharedDoc>
  <HyperlinkBase/>
  <HLinks>
    <vt:vector size="96" baseType="variant">
      <vt:variant>
        <vt:i4>1703990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_Toc224059560</vt:lpwstr>
      </vt:variant>
      <vt:variant>
        <vt:i4>1638454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_Toc224059559</vt:lpwstr>
      </vt:variant>
      <vt:variant>
        <vt:i4>1638454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_Toc224059558</vt:lpwstr>
      </vt:variant>
      <vt:variant>
        <vt:i4>1638454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_Toc224059557</vt:lpwstr>
      </vt:variant>
      <vt:variant>
        <vt:i4>1638454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_Toc224059556</vt:lpwstr>
      </vt:variant>
      <vt:variant>
        <vt:i4>1638454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_Toc224059555</vt:lpwstr>
      </vt:variant>
      <vt:variant>
        <vt:i4>1638454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_Toc224059554</vt:lpwstr>
      </vt:variant>
      <vt:variant>
        <vt:i4>1638454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_Toc224059553</vt:lpwstr>
      </vt:variant>
      <vt:variant>
        <vt:i4>1638454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_Toc224059552</vt:lpwstr>
      </vt:variant>
      <vt:variant>
        <vt:i4>1638454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_Toc224059551</vt:lpwstr>
      </vt:variant>
      <vt:variant>
        <vt:i4>1638454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_Toc224059550</vt:lpwstr>
      </vt:variant>
      <vt:variant>
        <vt:i4>1572918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_Toc224059549</vt:lpwstr>
      </vt:variant>
      <vt:variant>
        <vt:i4>1572918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_Toc224059548</vt:lpwstr>
      </vt:variant>
      <vt:variant>
        <vt:i4>1572918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_Toc224059547</vt:lpwstr>
      </vt:variant>
      <vt:variant>
        <vt:i4>1572918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_Toc224059546</vt:lpwstr>
      </vt:variant>
      <vt:variant>
        <vt:i4>2621468</vt:i4>
      </vt:variant>
      <vt:variant>
        <vt:i4>6</vt:i4>
      </vt:variant>
      <vt:variant>
        <vt:i4>0</vt:i4>
      </vt:variant>
      <vt:variant>
        <vt:i4>5</vt:i4>
      </vt:variant>
      <vt:variant>
        <vt:lpwstr>https://github.com/floholzer/Citibike_Project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DWBI Case Study: Business Case, Requirements and Data Model</dc:title>
  <dc:subject/>
  <dc:creator>Felix Mödritscher</dc:creator>
  <cp:keywords/>
  <dc:description/>
  <cp:lastModifiedBy>Florentin Holzer</cp:lastModifiedBy>
  <cp:revision>4</cp:revision>
  <cp:lastPrinted>2021-06-07T14:57:00Z</cp:lastPrinted>
  <dcterms:created xsi:type="dcterms:W3CDTF">2026-03-10T17:25:00Z</dcterms:created>
  <dcterms:modified xsi:type="dcterms:W3CDTF">2026-03-10T17:29:00Z</dcterms:modified>
  <cp:category/>
  <cp:contentStatus>Template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ktname">
    <vt:lpwstr>Projektbezeichnung</vt:lpwstr>
  </property>
  <property fmtid="{D5CDD505-2E9C-101B-9397-08002B2CF9AE}" pid="3" name="projektnummer">
    <vt:lpwstr>001</vt:lpwstr>
  </property>
  <property fmtid="{D5CDD505-2E9C-101B-9397-08002B2CF9AE}" pid="4" name="projektleiter">
    <vt:lpwstr>Vorname Nachname</vt:lpwstr>
  </property>
  <property fmtid="{D5CDD505-2E9C-101B-9397-08002B2CF9AE}" pid="5" name="phb version">
    <vt:lpwstr>0.1</vt:lpwstr>
  </property>
  <property fmtid="{D5CDD505-2E9C-101B-9397-08002B2CF9AE}" pid="6" name="phb datum">
    <vt:lpwstr>01.01.04</vt:lpwstr>
  </property>
</Properties>
</file>